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6FFAD" w14:textId="77777777" w:rsidR="00644512" w:rsidRDefault="00644512" w:rsidP="002C2FCA">
      <w:pPr>
        <w:pStyle w:val="40"/>
        <w:ind w:firstLineChars="0" w:firstLine="0"/>
      </w:pPr>
    </w:p>
    <w:p w14:paraId="754B669D" w14:textId="3F1DB542" w:rsidR="00644512" w:rsidRDefault="00F669B0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workstation</w:t>
      </w:r>
    </w:p>
    <w:p w14:paraId="68AC7BE9" w14:textId="64786A58" w:rsidR="00644512" w:rsidRDefault="00F669B0">
      <w:pPr>
        <w:pStyle w:val="2"/>
        <w:ind w:left="777" w:right="210"/>
      </w:pPr>
      <w:r>
        <w:rPr>
          <w:rFonts w:hint="eastAsia"/>
        </w:rPr>
        <w:t>版本选择</w:t>
      </w:r>
    </w:p>
    <w:p w14:paraId="3C1A829F" w14:textId="7BFE7138" w:rsidR="00644512" w:rsidRDefault="00F669B0">
      <w:pPr>
        <w:pStyle w:val="40"/>
      </w:pPr>
      <w:r>
        <w:rPr>
          <w:rFonts w:hint="eastAsia"/>
        </w:rPr>
        <w:t>目前最新的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workstation</w:t>
      </w:r>
      <w:r>
        <w:rPr>
          <w:rFonts w:hint="eastAsia"/>
        </w:rPr>
        <w:t>已经更新到</w:t>
      </w:r>
      <w:r>
        <w:rPr>
          <w:rFonts w:hint="eastAsia"/>
        </w:rPr>
        <w:t>14.</w:t>
      </w:r>
      <w:r>
        <w:t>x</w:t>
      </w:r>
      <w:r>
        <w:rPr>
          <w:rFonts w:hint="eastAsia"/>
        </w:rPr>
        <w:t>系列了，最新版本完全支持了</w:t>
      </w:r>
      <w:r>
        <w:rPr>
          <w:rFonts w:hint="eastAsia"/>
        </w:rPr>
        <w:t>w</w:t>
      </w:r>
      <w:r>
        <w:t>in10</w:t>
      </w:r>
      <w:r>
        <w:rPr>
          <w:rFonts w:hint="eastAsia"/>
        </w:rPr>
        <w:t>的创意者更新，支持安装</w:t>
      </w:r>
      <w:r>
        <w:rPr>
          <w:rFonts w:hint="eastAsia"/>
        </w:rPr>
        <w:t>Ubuntu17.04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t xml:space="preserve"> </w:t>
      </w:r>
      <w:r>
        <w:rPr>
          <w:rFonts w:hint="eastAsia"/>
        </w:rPr>
        <w:t>26</w:t>
      </w:r>
      <w:r>
        <w:rPr>
          <w:rFonts w:hint="eastAsia"/>
        </w:rPr>
        <w:t>的支持了。</w:t>
      </w:r>
    </w:p>
    <w:p w14:paraId="6B4A62DC" w14:textId="306CB202" w:rsidR="006736C6" w:rsidRDefault="00982EA1">
      <w:pPr>
        <w:pStyle w:val="40"/>
      </w:pPr>
      <w:r>
        <w:rPr>
          <w:rFonts w:hint="eastAsia"/>
        </w:rPr>
        <w:t>原则上来说，</w:t>
      </w:r>
      <w:r>
        <w:rPr>
          <w:rFonts w:hint="eastAsia"/>
        </w:rPr>
        <w:t>64</w:t>
      </w:r>
      <w:r>
        <w:rPr>
          <w:rFonts w:hint="eastAsia"/>
        </w:rPr>
        <w:t>位系统的机器，都可以使用最新的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版本，</w:t>
      </w:r>
      <w:r w:rsidR="006736C6">
        <w:rPr>
          <w:rFonts w:hint="eastAsia"/>
        </w:rPr>
        <w:t>不过可能有些老的硬件配置机器，</w:t>
      </w:r>
      <w:r>
        <w:rPr>
          <w:rFonts w:hint="eastAsia"/>
        </w:rPr>
        <w:t>内存容量小于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的，</w:t>
      </w:r>
      <w:r w:rsidR="006736C6">
        <w:rPr>
          <w:rFonts w:hint="eastAsia"/>
        </w:rPr>
        <w:t>可能在</w:t>
      </w:r>
      <w:r w:rsidR="006736C6">
        <w:rPr>
          <w:rFonts w:hint="eastAsia"/>
        </w:rPr>
        <w:t>14.x</w:t>
      </w:r>
      <w:r w:rsidR="006736C6">
        <w:rPr>
          <w:rFonts w:hint="eastAsia"/>
        </w:rPr>
        <w:t>版本中还是运行不了。</w:t>
      </w:r>
      <w:r>
        <w:rPr>
          <w:rFonts w:hint="eastAsia"/>
        </w:rPr>
        <w:t>建议安装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pro</w:t>
      </w:r>
      <w:r>
        <w:rPr>
          <w:rFonts w:hint="eastAsia"/>
        </w:rPr>
        <w:t>的版本即可。</w:t>
      </w:r>
    </w:p>
    <w:p w14:paraId="30474E81" w14:textId="754E52B6" w:rsidR="00091118" w:rsidRDefault="00091118">
      <w:pPr>
        <w:pStyle w:val="40"/>
      </w:pPr>
      <w:r>
        <w:rPr>
          <w:rFonts w:hint="eastAsia"/>
        </w:rPr>
        <w:t>如果是</w:t>
      </w:r>
      <w:r w:rsidRPr="00752CCC">
        <w:rPr>
          <w:b/>
          <w:color w:val="FF0000"/>
          <w:u w:val="single"/>
        </w:rPr>
        <w:t>XP</w:t>
      </w:r>
      <w:r w:rsidRPr="00752CCC">
        <w:rPr>
          <w:rFonts w:hint="eastAsia"/>
          <w:b/>
          <w:color w:val="FF0000"/>
          <w:u w:val="single"/>
        </w:rPr>
        <w:t>系统或者</w:t>
      </w:r>
      <w:r w:rsidRPr="00752CCC">
        <w:rPr>
          <w:rFonts w:hint="eastAsia"/>
          <w:b/>
          <w:color w:val="FF0000"/>
          <w:u w:val="single"/>
        </w:rPr>
        <w:t>32</w:t>
      </w:r>
      <w:r w:rsidRPr="00752CCC">
        <w:rPr>
          <w:rFonts w:hint="eastAsia"/>
          <w:b/>
          <w:color w:val="FF0000"/>
          <w:u w:val="single"/>
        </w:rPr>
        <w:t>位系统，则只能使用</w:t>
      </w:r>
      <w:r w:rsidRPr="00752CCC">
        <w:rPr>
          <w:rFonts w:hint="eastAsia"/>
          <w:b/>
          <w:color w:val="FF0000"/>
          <w:u w:val="single"/>
        </w:rPr>
        <w:t>10.x</w:t>
      </w:r>
      <w:r w:rsidRPr="00752CCC">
        <w:rPr>
          <w:rFonts w:hint="eastAsia"/>
          <w:b/>
          <w:color w:val="FF0000"/>
          <w:u w:val="single"/>
        </w:rPr>
        <w:t>版本</w:t>
      </w:r>
      <w:r>
        <w:rPr>
          <w:rFonts w:hint="eastAsia"/>
        </w:rPr>
        <w:t>。</w:t>
      </w:r>
    </w:p>
    <w:p w14:paraId="6011D398" w14:textId="050338EB" w:rsidR="00644512" w:rsidRDefault="00091118" w:rsidP="00091118">
      <w:pPr>
        <w:pStyle w:val="40"/>
      </w:pPr>
      <w:r>
        <w:rPr>
          <w:rFonts w:hint="eastAsia"/>
        </w:rPr>
        <w:t>如何判断系统是</w:t>
      </w:r>
      <w:r>
        <w:rPr>
          <w:rFonts w:hint="eastAsia"/>
        </w:rPr>
        <w:t>32</w:t>
      </w:r>
      <w:r>
        <w:rPr>
          <w:rFonts w:hint="eastAsia"/>
        </w:rPr>
        <w:t>位系统还是</w:t>
      </w:r>
      <w:r>
        <w:rPr>
          <w:rFonts w:hint="eastAsia"/>
        </w:rPr>
        <w:t>64</w:t>
      </w:r>
      <w:r>
        <w:rPr>
          <w:rFonts w:hint="eastAsia"/>
        </w:rPr>
        <w:t>位系统，请搜索百度参考实验。</w:t>
      </w:r>
    </w:p>
    <w:p w14:paraId="26EF5326" w14:textId="06099AED" w:rsidR="00644512" w:rsidRDefault="002C2FCA">
      <w:pPr>
        <w:pStyle w:val="2"/>
        <w:ind w:left="777" w:right="210"/>
      </w:pPr>
      <w:r>
        <w:rPr>
          <w:rFonts w:hint="eastAsia"/>
        </w:rPr>
        <w:t>安装过程</w:t>
      </w:r>
    </w:p>
    <w:p w14:paraId="4655A5FB" w14:textId="664051FC" w:rsidR="00644512" w:rsidRDefault="002C2FCA">
      <w:pPr>
        <w:pStyle w:val="40"/>
      </w:pPr>
      <w:bookmarkStart w:id="0" w:name="_GoBack"/>
      <w:r>
        <w:rPr>
          <w:noProof/>
        </w:rPr>
        <w:drawing>
          <wp:inline distT="0" distB="0" distL="0" distR="0" wp14:anchorId="4C9626A2" wp14:editId="5EEB3D6A">
            <wp:extent cx="4752381" cy="37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BFB4D4" w14:textId="4402D0B0" w:rsidR="002C2FCA" w:rsidRDefault="002C2FCA">
      <w:pPr>
        <w:pStyle w:val="40"/>
      </w:pPr>
    </w:p>
    <w:p w14:paraId="3B0CB818" w14:textId="7B543786" w:rsidR="00016768" w:rsidRDefault="00016768">
      <w:pPr>
        <w:pStyle w:val="40"/>
      </w:pPr>
      <w:r>
        <w:rPr>
          <w:noProof/>
        </w:rPr>
        <w:lastRenderedPageBreak/>
        <w:drawing>
          <wp:inline distT="0" distB="0" distL="0" distR="0" wp14:anchorId="6F4B9201" wp14:editId="412D20E8">
            <wp:extent cx="4752381" cy="37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0850" w14:textId="237BDC58" w:rsidR="00016768" w:rsidRDefault="00016768">
      <w:pPr>
        <w:pStyle w:val="40"/>
      </w:pPr>
    </w:p>
    <w:p w14:paraId="61C0EA6B" w14:textId="751C5FFF" w:rsidR="00016768" w:rsidRDefault="006B75E0">
      <w:pPr>
        <w:pStyle w:val="40"/>
      </w:pPr>
      <w:r>
        <w:rPr>
          <w:noProof/>
        </w:rPr>
        <w:drawing>
          <wp:inline distT="0" distB="0" distL="0" distR="0" wp14:anchorId="0E62493B" wp14:editId="6BA0063E">
            <wp:extent cx="4752381" cy="37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B3FE" w14:textId="46173036" w:rsidR="006B75E0" w:rsidRDefault="00024301">
      <w:pPr>
        <w:pStyle w:val="40"/>
      </w:pPr>
      <w:r>
        <w:rPr>
          <w:noProof/>
        </w:rPr>
        <w:lastRenderedPageBreak/>
        <w:drawing>
          <wp:inline distT="0" distB="0" distL="0" distR="0" wp14:anchorId="72F8D770" wp14:editId="4F6DE5D6">
            <wp:extent cx="4752381" cy="37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6FEC" w14:textId="4C085EDB" w:rsidR="00024301" w:rsidRDefault="00486212">
      <w:pPr>
        <w:pStyle w:val="40"/>
      </w:pPr>
      <w:r>
        <w:rPr>
          <w:noProof/>
        </w:rPr>
        <w:drawing>
          <wp:inline distT="0" distB="0" distL="0" distR="0" wp14:anchorId="63C888B6" wp14:editId="1F319406">
            <wp:extent cx="4752381" cy="37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C5A1" w14:textId="0ACF4F82" w:rsidR="00486212" w:rsidRDefault="00486212">
      <w:pPr>
        <w:pStyle w:val="40"/>
      </w:pPr>
      <w:r>
        <w:rPr>
          <w:noProof/>
        </w:rPr>
        <w:lastRenderedPageBreak/>
        <w:drawing>
          <wp:inline distT="0" distB="0" distL="0" distR="0" wp14:anchorId="2AD95778" wp14:editId="6EFD69C3">
            <wp:extent cx="4752381" cy="37047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F6D5" w14:textId="6E561129" w:rsidR="00486212" w:rsidRDefault="00486212">
      <w:pPr>
        <w:pStyle w:val="40"/>
      </w:pPr>
      <w:r>
        <w:rPr>
          <w:noProof/>
        </w:rPr>
        <w:drawing>
          <wp:inline distT="0" distB="0" distL="0" distR="0" wp14:anchorId="564CF120" wp14:editId="60CB3250">
            <wp:extent cx="4752381" cy="37047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3386" w14:textId="697FA7C5" w:rsidR="00486212" w:rsidRDefault="00486212">
      <w:pPr>
        <w:pStyle w:val="40"/>
      </w:pPr>
      <w:r>
        <w:t>安装过程，会在</w:t>
      </w:r>
      <w:r>
        <w:rPr>
          <w:rFonts w:hint="eastAsia"/>
        </w:rPr>
        <w:t>w</w:t>
      </w:r>
      <w:r>
        <w:t>indows</w:t>
      </w:r>
      <w:r>
        <w:t>系统上安装虚拟网卡，若有优化软件</w:t>
      </w:r>
      <w:r w:rsidR="00FC07CF">
        <w:t>阻止</w:t>
      </w:r>
      <w:r w:rsidR="00FA0A5C">
        <w:t>，请</w:t>
      </w:r>
      <w:r w:rsidR="00FA0A5C">
        <w:rPr>
          <w:rFonts w:hint="eastAsia"/>
        </w:rPr>
        <w:t>选择</w:t>
      </w:r>
      <w:r>
        <w:t>同意修改。</w:t>
      </w:r>
    </w:p>
    <w:p w14:paraId="615432CA" w14:textId="1CD8ADCE" w:rsidR="00CD59FC" w:rsidRDefault="00CD59FC">
      <w:pPr>
        <w:pStyle w:val="40"/>
      </w:pPr>
      <w:r>
        <w:rPr>
          <w:noProof/>
        </w:rPr>
        <w:lastRenderedPageBreak/>
        <w:drawing>
          <wp:inline distT="0" distB="0" distL="0" distR="0" wp14:anchorId="0E6CE4DD" wp14:editId="0294ADB5">
            <wp:extent cx="4752381" cy="37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8264" w14:textId="2149D225" w:rsidR="00CD59FC" w:rsidRPr="00CD59FC" w:rsidRDefault="00CD59FC">
      <w:pPr>
        <w:pStyle w:val="40"/>
      </w:pPr>
      <w:r>
        <w:rPr>
          <w:rFonts w:hint="eastAsia"/>
        </w:rPr>
        <w:t>输入许可证，可以在网上去搜索</w:t>
      </w:r>
      <w:r w:rsidR="000559F0">
        <w:rPr>
          <w:rFonts w:hint="eastAsia"/>
        </w:rPr>
        <w:t>；</w:t>
      </w:r>
    </w:p>
    <w:p w14:paraId="5ECD6B78" w14:textId="2A0C2FBD" w:rsidR="00644512" w:rsidRDefault="003C677A">
      <w:pPr>
        <w:pStyle w:val="2"/>
        <w:ind w:left="777" w:right="210"/>
      </w:pPr>
      <w:r>
        <w:rPr>
          <w:rFonts w:hint="eastAsia"/>
        </w:rPr>
        <w:t>安装后情况</w:t>
      </w:r>
    </w:p>
    <w:p w14:paraId="09A0B9E8" w14:textId="63352620" w:rsidR="00644512" w:rsidRDefault="002D1572" w:rsidP="006B4DFE">
      <w:pPr>
        <w:pStyle w:val="5"/>
      </w:pPr>
      <w:r>
        <w:rPr>
          <w:rFonts w:hint="eastAsia"/>
        </w:rPr>
        <w:t>在桌面和开始菜单处，都可以看到</w:t>
      </w:r>
      <w:r>
        <w:t>VMware workstations Pro</w:t>
      </w:r>
      <w:r>
        <w:rPr>
          <w:rFonts w:hint="eastAsia"/>
        </w:rPr>
        <w:t>的图标。</w:t>
      </w:r>
    </w:p>
    <w:p w14:paraId="2232CECC" w14:textId="27C9E9C2" w:rsidR="002D1572" w:rsidRDefault="002D1572">
      <w:pPr>
        <w:pStyle w:val="40"/>
      </w:pPr>
      <w:r>
        <w:rPr>
          <w:noProof/>
        </w:rPr>
        <w:drawing>
          <wp:inline distT="0" distB="0" distL="0" distR="0" wp14:anchorId="339C71DE" wp14:editId="13C92CD7">
            <wp:extent cx="895238" cy="121904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D0E" w14:textId="6F42A8E5" w:rsidR="002D1572" w:rsidRDefault="006B4DFE" w:rsidP="0005660E">
      <w:pPr>
        <w:pStyle w:val="5"/>
      </w:pPr>
      <w:r>
        <w:rPr>
          <w:rFonts w:hint="eastAsia"/>
        </w:rPr>
        <w:t>在网络设备信息里，将在</w:t>
      </w:r>
      <w:r w:rsidR="0005660E">
        <w:rPr>
          <w:rFonts w:hint="eastAsia"/>
        </w:rPr>
        <w:t>“</w:t>
      </w:r>
      <w:r w:rsidR="0005660E" w:rsidRPr="0005660E">
        <w:rPr>
          <w:rFonts w:hint="eastAsia"/>
        </w:rPr>
        <w:t>控制面板</w:t>
      </w:r>
      <w:r w:rsidR="0005660E" w:rsidRPr="0005660E">
        <w:rPr>
          <w:rFonts w:hint="eastAsia"/>
        </w:rPr>
        <w:t>\</w:t>
      </w:r>
      <w:r w:rsidR="0005660E" w:rsidRPr="0005660E">
        <w:rPr>
          <w:rFonts w:hint="eastAsia"/>
        </w:rPr>
        <w:t>网络和</w:t>
      </w:r>
      <w:r w:rsidR="0005660E" w:rsidRPr="0005660E">
        <w:rPr>
          <w:rFonts w:hint="eastAsia"/>
        </w:rPr>
        <w:t xml:space="preserve"> Internet\</w:t>
      </w:r>
      <w:r w:rsidR="0005660E" w:rsidRPr="0005660E">
        <w:rPr>
          <w:rFonts w:hint="eastAsia"/>
        </w:rPr>
        <w:t>网络连接</w:t>
      </w:r>
      <w:r w:rsidR="0005660E">
        <w:rPr>
          <w:rFonts w:hint="eastAsia"/>
        </w:rPr>
        <w:t>”中看到</w:t>
      </w:r>
      <w:r w:rsidR="0005660E">
        <w:rPr>
          <w:rFonts w:hint="eastAsia"/>
        </w:rPr>
        <w:t>V</w:t>
      </w:r>
      <w:r w:rsidR="0005660E">
        <w:t>M</w:t>
      </w:r>
      <w:r w:rsidR="0005660E">
        <w:rPr>
          <w:rFonts w:hint="eastAsia"/>
        </w:rPr>
        <w:t>net1</w:t>
      </w:r>
      <w:r w:rsidR="0005660E">
        <w:rPr>
          <w:rFonts w:hint="eastAsia"/>
        </w:rPr>
        <w:t>和</w:t>
      </w:r>
      <w:r w:rsidR="0005660E">
        <w:rPr>
          <w:rFonts w:hint="eastAsia"/>
        </w:rPr>
        <w:t>V</w:t>
      </w:r>
      <w:r w:rsidR="0005660E">
        <w:t>M</w:t>
      </w:r>
      <w:r w:rsidR="0005660E">
        <w:rPr>
          <w:rFonts w:hint="eastAsia"/>
        </w:rPr>
        <w:t>net8</w:t>
      </w:r>
      <w:r w:rsidR="0005660E">
        <w:rPr>
          <w:rFonts w:hint="eastAsia"/>
        </w:rPr>
        <w:t>这</w:t>
      </w:r>
      <w:r w:rsidR="0005660E">
        <w:rPr>
          <w:rFonts w:hint="eastAsia"/>
        </w:rPr>
        <w:t>2</w:t>
      </w:r>
      <w:r w:rsidR="0005660E">
        <w:rPr>
          <w:rFonts w:hint="eastAsia"/>
        </w:rPr>
        <w:t>个新的虚拟网卡。</w:t>
      </w:r>
    </w:p>
    <w:p w14:paraId="6B5644A3" w14:textId="2922430E" w:rsidR="00934658" w:rsidRDefault="00934658" w:rsidP="00934658">
      <w:pPr>
        <w:pStyle w:val="40"/>
      </w:pPr>
      <w:r>
        <w:rPr>
          <w:noProof/>
        </w:rPr>
        <w:drawing>
          <wp:inline distT="0" distB="0" distL="0" distR="0" wp14:anchorId="22732716" wp14:editId="36AF36E8">
            <wp:extent cx="4847619" cy="64761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F86" w14:textId="720EC22E" w:rsidR="00934658" w:rsidRDefault="001214AA" w:rsidP="0005660E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的服务选项中可以看到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安装的新服务。</w:t>
      </w:r>
    </w:p>
    <w:p w14:paraId="3B3C412B" w14:textId="70A675EA" w:rsidR="003D1890" w:rsidRDefault="003D1890" w:rsidP="003D1890">
      <w:pPr>
        <w:pStyle w:val="40"/>
        <w:ind w:firstLineChars="0" w:firstLine="0"/>
      </w:pPr>
      <w:r>
        <w:rPr>
          <w:noProof/>
        </w:rPr>
        <w:lastRenderedPageBreak/>
        <w:drawing>
          <wp:inline distT="0" distB="0" distL="0" distR="0" wp14:anchorId="3D06737D" wp14:editId="6EF8C9B2">
            <wp:extent cx="6192520" cy="22472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E8D" w14:textId="3FB2ED84" w:rsidR="00644512" w:rsidRDefault="003D1890">
      <w:pPr>
        <w:pStyle w:val="40"/>
      </w:pPr>
      <w:r>
        <w:rPr>
          <w:rFonts w:hint="eastAsia"/>
        </w:rPr>
        <w:t>【注意】：</w:t>
      </w:r>
    </w:p>
    <w:p w14:paraId="6F8758B8" w14:textId="37483663" w:rsidR="00644512" w:rsidRDefault="003D1890" w:rsidP="00BB4755">
      <w:pPr>
        <w:pStyle w:val="40"/>
      </w:pPr>
      <w:r>
        <w:rPr>
          <w:rFonts w:hint="eastAsia"/>
        </w:rPr>
        <w:t>有些优化软件，如</w:t>
      </w:r>
      <w:r>
        <w:rPr>
          <w:rFonts w:hint="eastAsia"/>
        </w:rPr>
        <w:t>360</w:t>
      </w:r>
      <w:r>
        <w:rPr>
          <w:rFonts w:hint="eastAsia"/>
        </w:rPr>
        <w:t>、金山</w:t>
      </w:r>
      <w:r w:rsidR="00BB4755">
        <w:rPr>
          <w:rFonts w:hint="eastAsia"/>
        </w:rPr>
        <w:t>管家这些软件可能将这几个系统服务优化成开机不启动，那么可能在后面的使用时会出现虚拟机不能正常工作或报错，请在这个情况下，务必先</w:t>
      </w:r>
      <w:r w:rsidR="00BB4755" w:rsidRPr="00BB4755">
        <w:rPr>
          <w:rFonts w:hint="eastAsia"/>
          <w:b/>
          <w:color w:val="FF0000"/>
          <w:u w:val="single"/>
        </w:rPr>
        <w:t>检查</w:t>
      </w:r>
      <w:r w:rsidR="00BB4755" w:rsidRPr="00BB4755">
        <w:rPr>
          <w:rFonts w:hint="eastAsia"/>
          <w:b/>
          <w:color w:val="FF0000"/>
          <w:u w:val="single"/>
        </w:rPr>
        <w:t>w</w:t>
      </w:r>
      <w:r w:rsidR="00BB4755" w:rsidRPr="00BB4755">
        <w:rPr>
          <w:b/>
          <w:color w:val="FF0000"/>
          <w:u w:val="single"/>
        </w:rPr>
        <w:t>indows</w:t>
      </w:r>
      <w:r w:rsidR="00BB4755" w:rsidRPr="00BB4755">
        <w:rPr>
          <w:rFonts w:hint="eastAsia"/>
          <w:b/>
          <w:color w:val="FF0000"/>
          <w:u w:val="single"/>
        </w:rPr>
        <w:t>的这几个服务</w:t>
      </w:r>
      <w:r w:rsidR="00BB4755">
        <w:rPr>
          <w:rFonts w:hint="eastAsia"/>
        </w:rPr>
        <w:t>是否启动。</w:t>
      </w:r>
    </w:p>
    <w:p w14:paraId="36636FFF" w14:textId="149284CF" w:rsidR="00644512" w:rsidRDefault="00E745CA">
      <w:pPr>
        <w:pStyle w:val="1"/>
      </w:pPr>
      <w:r>
        <w:rPr>
          <w:rFonts w:hint="eastAsia"/>
        </w:rPr>
        <w:t>创建虚拟机</w:t>
      </w:r>
    </w:p>
    <w:p w14:paraId="1FCC6BDF" w14:textId="316D2C5D" w:rsidR="00644512" w:rsidRDefault="00E745CA" w:rsidP="00E745CA">
      <w:pPr>
        <w:pStyle w:val="40"/>
      </w:pPr>
      <w:r>
        <w:rPr>
          <w:rFonts w:hint="eastAsia"/>
        </w:rPr>
        <w:t>启动软件</w:t>
      </w:r>
    </w:p>
    <w:p w14:paraId="444BB211" w14:textId="09C21196" w:rsidR="00E745CA" w:rsidRDefault="00E745CA" w:rsidP="00E745CA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752964B5" wp14:editId="635EB922">
            <wp:extent cx="6192520" cy="3263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71C2" w14:textId="6B933C35" w:rsidR="00E745CA" w:rsidRDefault="00E745CA" w:rsidP="00311935">
      <w:pPr>
        <w:pStyle w:val="2"/>
        <w:ind w:left="777" w:right="210"/>
      </w:pPr>
      <w:r>
        <w:rPr>
          <w:rFonts w:hint="eastAsia"/>
        </w:rPr>
        <w:lastRenderedPageBreak/>
        <w:t>典型配置</w:t>
      </w:r>
    </w:p>
    <w:p w14:paraId="0A79BFA2" w14:textId="0C7209AB" w:rsidR="000D4AA2" w:rsidRDefault="000D4AA2" w:rsidP="000D4AA2">
      <w:pPr>
        <w:pStyle w:val="40"/>
      </w:pPr>
      <w:r>
        <w:rPr>
          <w:rFonts w:hint="eastAsia"/>
        </w:rPr>
        <w:t>典型配置，来创建一个</w:t>
      </w:r>
      <w:r>
        <w:rPr>
          <w:rFonts w:hint="eastAsia"/>
        </w:rPr>
        <w:t>Ubuntu1</w:t>
      </w:r>
      <w:r w:rsidR="00EB4A8E">
        <w:t>4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64bit</w:t>
      </w:r>
      <w:r>
        <w:rPr>
          <w:rFonts w:hint="eastAsia"/>
        </w:rPr>
        <w:t>桌面版的虚拟机。</w:t>
      </w:r>
    </w:p>
    <w:p w14:paraId="7E596942" w14:textId="5EB538E4" w:rsidR="00E745CA" w:rsidRDefault="00E745CA" w:rsidP="00E745CA">
      <w:pPr>
        <w:pStyle w:val="40"/>
      </w:pPr>
      <w:r>
        <w:rPr>
          <w:noProof/>
        </w:rPr>
        <w:drawing>
          <wp:inline distT="0" distB="0" distL="0" distR="0" wp14:anchorId="490FA986" wp14:editId="78E75BAF">
            <wp:extent cx="4790476" cy="409523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6774" w14:textId="07FAF49C" w:rsidR="00E745CA" w:rsidRDefault="00E745CA" w:rsidP="00E745CA">
      <w:pPr>
        <w:pStyle w:val="40"/>
      </w:pPr>
      <w:r>
        <w:rPr>
          <w:noProof/>
        </w:rPr>
        <w:lastRenderedPageBreak/>
        <w:drawing>
          <wp:inline distT="0" distB="0" distL="0" distR="0" wp14:anchorId="7E38BFD0" wp14:editId="622386E5">
            <wp:extent cx="4790476" cy="409523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9FD" w14:textId="6F618480" w:rsidR="00E745CA" w:rsidRDefault="00E745CA" w:rsidP="00E745CA">
      <w:pPr>
        <w:pStyle w:val="40"/>
      </w:pPr>
      <w:r>
        <w:rPr>
          <w:noProof/>
        </w:rPr>
        <w:drawing>
          <wp:inline distT="0" distB="0" distL="0" distR="0" wp14:anchorId="30190575" wp14:editId="4AF335BE">
            <wp:extent cx="4790476" cy="40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1179" w14:textId="701A0AC1" w:rsidR="00E745CA" w:rsidRDefault="009850B6" w:rsidP="00E745CA">
      <w:pPr>
        <w:pStyle w:val="40"/>
      </w:pPr>
      <w:r>
        <w:rPr>
          <w:rFonts w:hint="eastAsia"/>
        </w:rPr>
        <w:t>这里要注意，如果你安装的是</w:t>
      </w:r>
      <w:r>
        <w:rPr>
          <w:rFonts w:hint="eastAsia"/>
        </w:rPr>
        <w:t>64bit</w:t>
      </w:r>
      <w:r>
        <w:rPr>
          <w:rFonts w:hint="eastAsia"/>
        </w:rPr>
        <w:t>的</w:t>
      </w:r>
      <w:r>
        <w:rPr>
          <w:rFonts w:hint="eastAsia"/>
        </w:rPr>
        <w:t>Ubuntu</w:t>
      </w:r>
      <w:r>
        <w:rPr>
          <w:rFonts w:hint="eastAsia"/>
        </w:rPr>
        <w:t>，那么必须选择</w:t>
      </w:r>
      <w:r>
        <w:rPr>
          <w:rFonts w:hint="eastAsia"/>
        </w:rPr>
        <w:t>Ubuntu</w:t>
      </w:r>
      <w:r>
        <w:t xml:space="preserve"> </w:t>
      </w:r>
      <w:r>
        <w:rPr>
          <w:rFonts w:hint="eastAsia"/>
        </w:rPr>
        <w:t>64</w:t>
      </w:r>
      <w:r>
        <w:rPr>
          <w:rFonts w:hint="eastAsia"/>
        </w:rPr>
        <w:t>位选项，否则</w:t>
      </w:r>
      <w:r>
        <w:rPr>
          <w:rFonts w:hint="eastAsia"/>
        </w:rPr>
        <w:t>32bit</w:t>
      </w:r>
      <w:r>
        <w:rPr>
          <w:rFonts w:hint="eastAsia"/>
        </w:rPr>
        <w:t>的</w:t>
      </w:r>
      <w:r>
        <w:rPr>
          <w:rFonts w:hint="eastAsia"/>
        </w:rPr>
        <w:lastRenderedPageBreak/>
        <w:t>就按照上图所示即可。</w:t>
      </w:r>
    </w:p>
    <w:p w14:paraId="321B7225" w14:textId="4C47BA83" w:rsidR="009850B6" w:rsidRDefault="00684DB6" w:rsidP="00E745CA">
      <w:pPr>
        <w:pStyle w:val="40"/>
      </w:pPr>
      <w:r>
        <w:rPr>
          <w:noProof/>
        </w:rPr>
        <w:drawing>
          <wp:inline distT="0" distB="0" distL="0" distR="0" wp14:anchorId="7B8F1A3C" wp14:editId="638B00A3">
            <wp:extent cx="4416724" cy="377572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571" cy="380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4A7" w14:textId="2BECE0FD" w:rsidR="00684DB6" w:rsidRDefault="00863653" w:rsidP="00E745CA">
      <w:pPr>
        <w:pStyle w:val="40"/>
      </w:pPr>
      <w:r>
        <w:rPr>
          <w:noProof/>
        </w:rPr>
        <w:drawing>
          <wp:inline distT="0" distB="0" distL="0" distR="0" wp14:anchorId="6B24F7BF" wp14:editId="04413FFE">
            <wp:extent cx="4790476" cy="40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16A3" w14:textId="5E021452" w:rsidR="00341628" w:rsidRDefault="004F6717" w:rsidP="00E745CA">
      <w:pPr>
        <w:pStyle w:val="40"/>
      </w:pPr>
      <w:r>
        <w:rPr>
          <w:noProof/>
        </w:rPr>
        <w:lastRenderedPageBreak/>
        <w:drawing>
          <wp:inline distT="0" distB="0" distL="0" distR="0" wp14:anchorId="10D26D07" wp14:editId="73AD53D9">
            <wp:extent cx="4790476" cy="4095238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0C9D" w14:textId="68C25903" w:rsidR="00341628" w:rsidRDefault="00341628" w:rsidP="00E745CA">
      <w:pPr>
        <w:pStyle w:val="40"/>
      </w:pPr>
      <w:r>
        <w:rPr>
          <w:rFonts w:hint="eastAsia"/>
        </w:rPr>
        <w:t>就这样完成了一台机器的配置。</w:t>
      </w:r>
    </w:p>
    <w:p w14:paraId="02DDB710" w14:textId="6B66543C" w:rsidR="00134C36" w:rsidRDefault="004F6717" w:rsidP="00134C36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4FBA7543" wp14:editId="6B5118E9">
            <wp:extent cx="4675517" cy="396977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5" cy="39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BFCE" w14:textId="4A12F98F" w:rsidR="00E745CA" w:rsidRDefault="00E745CA" w:rsidP="00311935">
      <w:pPr>
        <w:pStyle w:val="2"/>
        <w:ind w:left="777" w:right="210"/>
      </w:pPr>
      <w:r>
        <w:rPr>
          <w:rFonts w:hint="eastAsia"/>
        </w:rPr>
        <w:lastRenderedPageBreak/>
        <w:t>自定义配置</w:t>
      </w:r>
    </w:p>
    <w:p w14:paraId="00530283" w14:textId="78F1160D" w:rsidR="00644512" w:rsidRDefault="005C6D53">
      <w:pPr>
        <w:pStyle w:val="40"/>
      </w:pPr>
      <w:r>
        <w:rPr>
          <w:rFonts w:hint="eastAsia"/>
        </w:rPr>
        <w:t>下面使用自定义配置的方式，创建一个安装最小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6.9</w:t>
      </w:r>
      <w:r>
        <w:rPr>
          <w:rFonts w:hint="eastAsia"/>
        </w:rPr>
        <w:t>的虚拟机。</w:t>
      </w:r>
    </w:p>
    <w:p w14:paraId="53E7F711" w14:textId="1AB25D81" w:rsidR="00C8610A" w:rsidRDefault="00CC1516">
      <w:pPr>
        <w:pStyle w:val="40"/>
      </w:pPr>
      <w:r>
        <w:rPr>
          <w:rFonts w:hint="eastAsia"/>
        </w:rPr>
        <w:t>文件</w:t>
      </w:r>
      <w:r>
        <w:rPr>
          <w:rFonts w:hint="eastAsia"/>
        </w:rPr>
        <w:t>-&gt;</w:t>
      </w:r>
      <w:r>
        <w:rPr>
          <w:rFonts w:hint="eastAsia"/>
        </w:rPr>
        <w:t>新建虚拟机：</w:t>
      </w:r>
    </w:p>
    <w:p w14:paraId="104A0485" w14:textId="029C25AE" w:rsidR="008001F5" w:rsidRDefault="008001F5" w:rsidP="008001F5">
      <w:pPr>
        <w:pStyle w:val="40"/>
      </w:pPr>
      <w:r>
        <w:rPr>
          <w:noProof/>
        </w:rPr>
        <w:drawing>
          <wp:inline distT="0" distB="0" distL="0" distR="0" wp14:anchorId="2C13CFD2" wp14:editId="0F186AC2">
            <wp:extent cx="4790476" cy="409523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746" w14:textId="3B5E4300" w:rsidR="008001F5" w:rsidRDefault="008001F5">
      <w:pPr>
        <w:pStyle w:val="40"/>
      </w:pPr>
      <w:r>
        <w:rPr>
          <w:noProof/>
        </w:rPr>
        <w:lastRenderedPageBreak/>
        <w:drawing>
          <wp:inline distT="0" distB="0" distL="0" distR="0" wp14:anchorId="76812B5C" wp14:editId="54696E18">
            <wp:extent cx="4790476" cy="409523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916" w14:textId="5E26B0EA" w:rsidR="008001F5" w:rsidRDefault="008001F5">
      <w:pPr>
        <w:pStyle w:val="40"/>
      </w:pPr>
      <w:r>
        <w:rPr>
          <w:rFonts w:hint="eastAsia"/>
        </w:rPr>
        <w:t>选择虚拟机版本兼容性，一般选择最新版本即可，除非你安装的虚拟机要拷贝另外一个特定版本的</w:t>
      </w:r>
      <w:r>
        <w:t>VMware</w:t>
      </w:r>
      <w:r>
        <w:rPr>
          <w:rFonts w:hint="eastAsia"/>
        </w:rPr>
        <w:t>软件版本上。</w:t>
      </w:r>
    </w:p>
    <w:p w14:paraId="0D5DE57D" w14:textId="2B649AC5" w:rsidR="008E3138" w:rsidRDefault="008E3138">
      <w:pPr>
        <w:pStyle w:val="40"/>
      </w:pPr>
      <w:r>
        <w:rPr>
          <w:noProof/>
        </w:rPr>
        <w:lastRenderedPageBreak/>
        <w:drawing>
          <wp:inline distT="0" distB="0" distL="0" distR="0" wp14:anchorId="2DE17424" wp14:editId="3D3167B7">
            <wp:extent cx="4790476" cy="409523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2F63" w14:textId="43614E8F" w:rsidR="008E3138" w:rsidRDefault="008E3138">
      <w:pPr>
        <w:pStyle w:val="40"/>
      </w:pPr>
      <w:r>
        <w:rPr>
          <w:noProof/>
        </w:rPr>
        <w:drawing>
          <wp:inline distT="0" distB="0" distL="0" distR="0" wp14:anchorId="2312C0C0" wp14:editId="21793E8C">
            <wp:extent cx="4790476" cy="409523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ABA7" w14:textId="71FF352C" w:rsidR="008E3138" w:rsidRDefault="008E3138">
      <w:pPr>
        <w:pStyle w:val="40"/>
      </w:pPr>
      <w:r>
        <w:rPr>
          <w:noProof/>
        </w:rPr>
        <w:lastRenderedPageBreak/>
        <w:drawing>
          <wp:inline distT="0" distB="0" distL="0" distR="0" wp14:anchorId="22699C7A" wp14:editId="48A4B6A2">
            <wp:extent cx="4790476" cy="409523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CE65" w14:textId="3F4EE224" w:rsidR="008E3138" w:rsidRDefault="00BA77CE">
      <w:pPr>
        <w:pStyle w:val="40"/>
      </w:pPr>
      <w:r>
        <w:rPr>
          <w:noProof/>
        </w:rPr>
        <w:drawing>
          <wp:inline distT="0" distB="0" distL="0" distR="0" wp14:anchorId="4446F732" wp14:editId="71861134">
            <wp:extent cx="4790476" cy="409523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486F" w14:textId="13AD8C85" w:rsidR="00BA77CE" w:rsidRDefault="00BA77CE">
      <w:pPr>
        <w:pStyle w:val="40"/>
      </w:pPr>
      <w:r>
        <w:rPr>
          <w:noProof/>
        </w:rPr>
        <w:lastRenderedPageBreak/>
        <w:drawing>
          <wp:inline distT="0" distB="0" distL="0" distR="0" wp14:anchorId="29B88ED5" wp14:editId="284C56E0">
            <wp:extent cx="4790476" cy="409523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8630" w14:textId="0F6D5774" w:rsidR="00BA77CE" w:rsidRDefault="00BA77CE">
      <w:pPr>
        <w:pStyle w:val="40"/>
      </w:pPr>
      <w:r>
        <w:rPr>
          <w:noProof/>
        </w:rPr>
        <w:drawing>
          <wp:inline distT="0" distB="0" distL="0" distR="0" wp14:anchorId="13399036" wp14:editId="225E1C38">
            <wp:extent cx="4790476" cy="4095238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BF13" w14:textId="34B1D273" w:rsidR="00BA77CE" w:rsidRDefault="00BC6846">
      <w:pPr>
        <w:pStyle w:val="40"/>
      </w:pPr>
      <w:r>
        <w:rPr>
          <w:noProof/>
        </w:rPr>
        <w:lastRenderedPageBreak/>
        <w:drawing>
          <wp:inline distT="0" distB="0" distL="0" distR="0" wp14:anchorId="305FAE2A" wp14:editId="61A93DB9">
            <wp:extent cx="4790476" cy="409523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635D" w14:textId="1198E10E" w:rsidR="00BC6846" w:rsidRDefault="00BC6846">
      <w:pPr>
        <w:pStyle w:val="40"/>
      </w:pPr>
      <w:r>
        <w:rPr>
          <w:noProof/>
        </w:rPr>
        <w:drawing>
          <wp:inline distT="0" distB="0" distL="0" distR="0" wp14:anchorId="3321C499" wp14:editId="317FDEF3">
            <wp:extent cx="4790476" cy="409523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238" w14:textId="5558DFCD" w:rsidR="00BC6846" w:rsidRDefault="00BC6846">
      <w:pPr>
        <w:pStyle w:val="40"/>
      </w:pPr>
      <w:r>
        <w:rPr>
          <w:noProof/>
        </w:rPr>
        <w:lastRenderedPageBreak/>
        <w:drawing>
          <wp:inline distT="0" distB="0" distL="0" distR="0" wp14:anchorId="77CB54BB" wp14:editId="4E7E844A">
            <wp:extent cx="4790476" cy="409523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A81E" w14:textId="1FB6B26C" w:rsidR="00F15E17" w:rsidRDefault="00F15E17">
      <w:pPr>
        <w:pStyle w:val="40"/>
      </w:pPr>
      <w:r>
        <w:rPr>
          <w:noProof/>
        </w:rPr>
        <w:drawing>
          <wp:inline distT="0" distB="0" distL="0" distR="0" wp14:anchorId="14563812" wp14:editId="4AB1BD44">
            <wp:extent cx="4790476" cy="4095238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8F1C" w14:textId="5B3B9C1A" w:rsidR="00F15E17" w:rsidRDefault="00F15E17">
      <w:pPr>
        <w:pStyle w:val="40"/>
      </w:pPr>
      <w:r>
        <w:rPr>
          <w:noProof/>
        </w:rPr>
        <w:lastRenderedPageBreak/>
        <w:drawing>
          <wp:inline distT="0" distB="0" distL="0" distR="0" wp14:anchorId="18E068AA" wp14:editId="741C05B7">
            <wp:extent cx="4790476" cy="409523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5C2" w14:textId="79FDE161" w:rsidR="00BC6846" w:rsidRDefault="00017272">
      <w:pPr>
        <w:pStyle w:val="40"/>
      </w:pPr>
      <w:r>
        <w:rPr>
          <w:noProof/>
        </w:rPr>
        <w:drawing>
          <wp:inline distT="0" distB="0" distL="0" distR="0" wp14:anchorId="1BBC44DF" wp14:editId="20AAD197">
            <wp:extent cx="4790476" cy="409523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D900" w14:textId="72A74A96" w:rsidR="00644512" w:rsidRDefault="00311935" w:rsidP="00311935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Centos6.9</w:t>
      </w:r>
    </w:p>
    <w:p w14:paraId="16E559DA" w14:textId="33829C70" w:rsidR="00311935" w:rsidRDefault="00970657" w:rsidP="00970657">
      <w:pPr>
        <w:pStyle w:val="2"/>
        <w:ind w:left="777" w:right="210"/>
      </w:pPr>
      <w:r>
        <w:rPr>
          <w:rFonts w:hint="eastAsia"/>
        </w:rPr>
        <w:t>加载系统安装镜像盘</w:t>
      </w:r>
    </w:p>
    <w:p w14:paraId="34B8398C" w14:textId="074B3813" w:rsidR="00970657" w:rsidRDefault="008C26EE" w:rsidP="008C26EE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1E8BFD33" wp14:editId="457A18FE">
            <wp:extent cx="4753155" cy="2791358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42" cy="28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54F" w14:textId="6DDFFD65" w:rsidR="008C26EE" w:rsidRPr="00C676AC" w:rsidRDefault="00C676AC" w:rsidP="008C26EE">
      <w:pPr>
        <w:pStyle w:val="40"/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45090EE4" wp14:editId="5222775F">
            <wp:extent cx="4996192" cy="452024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262" cy="45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C98" w14:textId="071B972E" w:rsidR="00970657" w:rsidRDefault="00583192" w:rsidP="00970657">
      <w:pPr>
        <w:pStyle w:val="40"/>
      </w:pPr>
      <w:r>
        <w:rPr>
          <w:noProof/>
        </w:rPr>
        <w:lastRenderedPageBreak/>
        <w:drawing>
          <wp:inline distT="0" distB="0" distL="0" distR="0" wp14:anchorId="2AD5DE18" wp14:editId="69B60646">
            <wp:extent cx="4647619" cy="30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7AD4" w14:textId="62C4C159" w:rsidR="00583192" w:rsidRDefault="00583192" w:rsidP="00970657">
      <w:pPr>
        <w:pStyle w:val="40"/>
      </w:pPr>
      <w:r>
        <w:rPr>
          <w:rFonts w:hint="eastAsia"/>
        </w:rPr>
        <w:t>然后就可以开机了。</w:t>
      </w:r>
    </w:p>
    <w:p w14:paraId="313A5D95" w14:textId="6DF2CF31" w:rsidR="007812DA" w:rsidRDefault="007812DA" w:rsidP="00970657">
      <w:pPr>
        <w:pStyle w:val="40"/>
      </w:pPr>
      <w:r>
        <w:rPr>
          <w:noProof/>
        </w:rPr>
        <w:drawing>
          <wp:inline distT="0" distB="0" distL="0" distR="0" wp14:anchorId="00540F47" wp14:editId="33DADA3B">
            <wp:extent cx="3590476" cy="1904762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7726" w14:textId="44A31FF4" w:rsidR="007812DA" w:rsidRDefault="007812DA" w:rsidP="00970657">
      <w:pPr>
        <w:pStyle w:val="40"/>
      </w:pPr>
      <w:r>
        <w:rPr>
          <w:rFonts w:hint="eastAsia"/>
        </w:rPr>
        <w:t>选择确定即可。</w:t>
      </w:r>
    </w:p>
    <w:p w14:paraId="410DA709" w14:textId="1929460C" w:rsidR="00163699" w:rsidRDefault="00163699" w:rsidP="00163699">
      <w:pPr>
        <w:pStyle w:val="2"/>
        <w:ind w:left="777" w:right="210"/>
      </w:pPr>
      <w:r>
        <w:rPr>
          <w:rFonts w:hint="eastAsia"/>
        </w:rPr>
        <w:lastRenderedPageBreak/>
        <w:t>开始安装</w:t>
      </w:r>
    </w:p>
    <w:p w14:paraId="5F70FC38" w14:textId="1B16A50B" w:rsidR="00163699" w:rsidRDefault="00163699" w:rsidP="00163699">
      <w:pPr>
        <w:pStyle w:val="40"/>
      </w:pPr>
      <w:r>
        <w:rPr>
          <w:noProof/>
        </w:rPr>
        <w:drawing>
          <wp:inline distT="0" distB="0" distL="0" distR="0" wp14:anchorId="1A4E5DD8" wp14:editId="31DB0565">
            <wp:extent cx="4451277" cy="3752490"/>
            <wp:effectExtent l="0" t="0" r="698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87" cy="37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99B" w14:textId="704A2A35" w:rsidR="001E60B9" w:rsidRDefault="00A118F5" w:rsidP="00163699">
      <w:pPr>
        <w:pStyle w:val="40"/>
      </w:pPr>
      <w:r>
        <w:rPr>
          <w:rFonts w:hint="eastAsia"/>
        </w:rPr>
        <w:t>选择第一项，</w:t>
      </w:r>
      <w:r w:rsidR="006E5202">
        <w:rPr>
          <w:rFonts w:hint="eastAsia"/>
        </w:rPr>
        <w:t>回车。这里要保证鼠标已经点入虚拟机界面内。</w:t>
      </w:r>
    </w:p>
    <w:p w14:paraId="7E603D0C" w14:textId="3A6AC789" w:rsidR="00163699" w:rsidRDefault="00266813" w:rsidP="00163699">
      <w:pPr>
        <w:pStyle w:val="40"/>
      </w:pPr>
      <w:r>
        <w:rPr>
          <w:noProof/>
        </w:rPr>
        <w:drawing>
          <wp:inline distT="0" distB="0" distL="0" distR="0" wp14:anchorId="368CE5EE" wp14:editId="03D61309">
            <wp:extent cx="4477109" cy="36456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61" cy="36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B66D" w14:textId="72EC307F" w:rsidR="00266813" w:rsidRDefault="00266813" w:rsidP="00163699">
      <w:pPr>
        <w:pStyle w:val="40"/>
      </w:pPr>
      <w:r>
        <w:rPr>
          <w:rFonts w:hint="eastAsia"/>
        </w:rPr>
        <w:t>选择</w:t>
      </w:r>
      <w:r>
        <w:rPr>
          <w:rFonts w:hint="eastAsia"/>
        </w:rPr>
        <w:t>s</w:t>
      </w:r>
      <w:r>
        <w:t>kip</w:t>
      </w:r>
      <w:r>
        <w:rPr>
          <w:rFonts w:hint="eastAsia"/>
        </w:rPr>
        <w:t>，跳过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光盘内容的检测。</w:t>
      </w:r>
      <w:r w:rsidR="00D3221A">
        <w:rPr>
          <w:rFonts w:hint="eastAsia"/>
        </w:rPr>
        <w:t>只能用键盘方向键选择</w:t>
      </w:r>
      <w:r w:rsidR="00D3221A">
        <w:rPr>
          <w:rFonts w:hint="eastAsia"/>
        </w:rPr>
        <w:t>s</w:t>
      </w:r>
      <w:r w:rsidR="00D3221A">
        <w:t>kip</w:t>
      </w:r>
      <w:r w:rsidR="00D3221A">
        <w:rPr>
          <w:rFonts w:hint="eastAsia"/>
        </w:rPr>
        <w:t>后回车。</w:t>
      </w:r>
    </w:p>
    <w:p w14:paraId="6A0D690D" w14:textId="3E54694E" w:rsidR="00354F85" w:rsidRDefault="00354F85" w:rsidP="00163699">
      <w:pPr>
        <w:pStyle w:val="40"/>
      </w:pPr>
      <w:r>
        <w:rPr>
          <w:noProof/>
        </w:rPr>
        <w:lastRenderedPageBreak/>
        <w:drawing>
          <wp:inline distT="0" distB="0" distL="0" distR="0" wp14:anchorId="4758B3F8" wp14:editId="5D005A64">
            <wp:extent cx="3778369" cy="2871746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10" cy="28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94D" w14:textId="09146D35" w:rsidR="00266813" w:rsidRDefault="00354F85" w:rsidP="00163699">
      <w:pPr>
        <w:pStyle w:val="40"/>
      </w:pPr>
      <w:r>
        <w:rPr>
          <w:rFonts w:hint="eastAsia"/>
        </w:rPr>
        <w:t>安装欢迎界面。</w:t>
      </w:r>
    </w:p>
    <w:p w14:paraId="6FAE4F09" w14:textId="5C66BA06" w:rsidR="00A036E7" w:rsidRDefault="00A036E7" w:rsidP="00163699">
      <w:pPr>
        <w:pStyle w:val="40"/>
      </w:pPr>
      <w:r>
        <w:rPr>
          <w:noProof/>
        </w:rPr>
        <w:drawing>
          <wp:inline distT="0" distB="0" distL="0" distR="0" wp14:anchorId="6BFB52B1" wp14:editId="03CFBE12">
            <wp:extent cx="5497620" cy="4226944"/>
            <wp:effectExtent l="0" t="0" r="825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323" cy="42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0FE1" w14:textId="58B2A56A" w:rsidR="00354F85" w:rsidRDefault="001F07E9" w:rsidP="00163699">
      <w:pPr>
        <w:pStyle w:val="40"/>
      </w:pPr>
      <w:r>
        <w:rPr>
          <w:noProof/>
        </w:rPr>
        <w:lastRenderedPageBreak/>
        <w:drawing>
          <wp:inline distT="0" distB="0" distL="0" distR="0" wp14:anchorId="206042E3" wp14:editId="0AF0F34E">
            <wp:extent cx="4641011" cy="3216633"/>
            <wp:effectExtent l="0" t="0" r="762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3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C88B" w14:textId="743E653D" w:rsidR="001F07E9" w:rsidRDefault="001F07E9" w:rsidP="00163699">
      <w:pPr>
        <w:pStyle w:val="40"/>
      </w:pPr>
      <w:r>
        <w:rPr>
          <w:rFonts w:hint="eastAsia"/>
        </w:rPr>
        <w:t>键盘型号选择，按照默认值美国英语式即可。</w:t>
      </w:r>
    </w:p>
    <w:p w14:paraId="18BED4D7" w14:textId="75946218" w:rsidR="00970EFF" w:rsidRDefault="00970EFF" w:rsidP="00163699">
      <w:pPr>
        <w:pStyle w:val="40"/>
      </w:pPr>
      <w:r>
        <w:rPr>
          <w:noProof/>
        </w:rPr>
        <w:drawing>
          <wp:inline distT="0" distB="0" distL="0" distR="0" wp14:anchorId="64745E29" wp14:editId="01C4CA5F">
            <wp:extent cx="6192520" cy="17202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CC7" w14:textId="05ED60E1" w:rsidR="00970EFF" w:rsidRDefault="00970EFF" w:rsidP="00163699">
      <w:pPr>
        <w:pStyle w:val="40"/>
      </w:pPr>
      <w:r>
        <w:rPr>
          <w:rFonts w:hint="eastAsia"/>
        </w:rPr>
        <w:t>使用基本存储设备即可。</w:t>
      </w:r>
    </w:p>
    <w:p w14:paraId="7EAA40DF" w14:textId="53BB5E9A" w:rsidR="00C83B9C" w:rsidRDefault="00C83B9C" w:rsidP="00163699">
      <w:pPr>
        <w:pStyle w:val="40"/>
      </w:pPr>
      <w:r>
        <w:rPr>
          <w:noProof/>
        </w:rPr>
        <w:drawing>
          <wp:inline distT="0" distB="0" distL="0" distR="0" wp14:anchorId="2A68327B" wp14:editId="497613DD">
            <wp:extent cx="5098211" cy="2616022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481" cy="26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1E46" w14:textId="26ACFDFF" w:rsidR="00E576EA" w:rsidRDefault="00E576EA" w:rsidP="00E576EA">
      <w:pPr>
        <w:pStyle w:val="40"/>
        <w:ind w:firstLineChars="0" w:firstLine="0"/>
      </w:pPr>
      <w:r>
        <w:rPr>
          <w:noProof/>
        </w:rPr>
        <w:lastRenderedPageBreak/>
        <w:drawing>
          <wp:inline distT="0" distB="0" distL="0" distR="0" wp14:anchorId="04284488" wp14:editId="753C2E3E">
            <wp:extent cx="6192520" cy="43478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FED" w14:textId="270B016D" w:rsidR="00E576EA" w:rsidRDefault="002D24B2" w:rsidP="00E576EA">
      <w:pPr>
        <w:pStyle w:val="40"/>
        <w:ind w:firstLineChars="0" w:firstLine="0"/>
      </w:pPr>
      <w:r>
        <w:rPr>
          <w:rFonts w:hint="eastAsia"/>
        </w:rPr>
        <w:t>建议在这里进行网络的配置。</w:t>
      </w:r>
    </w:p>
    <w:p w14:paraId="6C427D60" w14:textId="3423F2ED" w:rsidR="009D2C2B" w:rsidRDefault="009D2C2B" w:rsidP="009D2C2B">
      <w:pPr>
        <w:pStyle w:val="40"/>
      </w:pPr>
      <w:r w:rsidRPr="009D2C2B">
        <w:rPr>
          <w:noProof/>
        </w:rPr>
        <w:drawing>
          <wp:inline distT="0" distB="0" distL="0" distR="0" wp14:anchorId="6777E9A7" wp14:editId="4DD9B5E5">
            <wp:extent cx="3647305" cy="301061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71" cy="30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34AE" w14:textId="6432CB89" w:rsidR="009D2C2B" w:rsidRDefault="009D2C2B" w:rsidP="009D2C2B">
      <w:pPr>
        <w:pStyle w:val="40"/>
      </w:pPr>
      <w:r>
        <w:rPr>
          <w:noProof/>
        </w:rPr>
        <w:lastRenderedPageBreak/>
        <w:drawing>
          <wp:inline distT="0" distB="0" distL="0" distR="0" wp14:anchorId="646B6968" wp14:editId="4D23F56D">
            <wp:extent cx="2288571" cy="3631721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408" cy="36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77E63">
        <w:t xml:space="preserve">         </w:t>
      </w:r>
      <w:r w:rsidR="00F77E63">
        <w:rPr>
          <w:noProof/>
        </w:rPr>
        <w:drawing>
          <wp:inline distT="0" distB="0" distL="0" distR="0" wp14:anchorId="429B0D57" wp14:editId="162B387F">
            <wp:extent cx="2385056" cy="36403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36" cy="36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F1C" w14:textId="503E5D81" w:rsidR="00F77E63" w:rsidRDefault="00217DD5" w:rsidP="009D2C2B">
      <w:pPr>
        <w:pStyle w:val="40"/>
      </w:pPr>
      <w:r>
        <w:rPr>
          <w:rFonts w:hint="eastAsia"/>
        </w:rPr>
        <w:t>配置完成后，点击下一步，开始进行时区的选择。</w:t>
      </w:r>
    </w:p>
    <w:p w14:paraId="0395EC64" w14:textId="52818BC7" w:rsidR="003F3894" w:rsidRDefault="003F3894" w:rsidP="009D2C2B">
      <w:pPr>
        <w:pStyle w:val="40"/>
      </w:pPr>
      <w:r>
        <w:rPr>
          <w:noProof/>
        </w:rPr>
        <w:drawing>
          <wp:inline distT="0" distB="0" distL="0" distR="0" wp14:anchorId="4EDC3FBD" wp14:editId="6052F51E">
            <wp:extent cx="5227607" cy="3649461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07" cy="36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B16" w14:textId="218097B9" w:rsidR="00C83B9C" w:rsidRDefault="007B4273" w:rsidP="00163699">
      <w:pPr>
        <w:pStyle w:val="40"/>
      </w:pPr>
      <w:r>
        <w:rPr>
          <w:noProof/>
        </w:rPr>
        <w:lastRenderedPageBreak/>
        <w:drawing>
          <wp:inline distT="0" distB="0" distL="0" distR="0" wp14:anchorId="2D9403F5" wp14:editId="22689749">
            <wp:extent cx="5047619" cy="1552381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63A1" w14:textId="3CF1AEF4" w:rsidR="007B4273" w:rsidRDefault="007B4273" w:rsidP="00163699">
      <w:pPr>
        <w:pStyle w:val="40"/>
      </w:pPr>
      <w:r>
        <w:rPr>
          <w:rFonts w:hint="eastAsia"/>
        </w:rPr>
        <w:t>输入操作用户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的密码，注意由于是最小化安装，默认只有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用户。其他用户可以在系统启动后，由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登陆后，创建其他用户。</w:t>
      </w:r>
    </w:p>
    <w:p w14:paraId="1ED19851" w14:textId="68D901F8" w:rsidR="00193176" w:rsidRDefault="00193176" w:rsidP="00163699">
      <w:pPr>
        <w:pStyle w:val="40"/>
      </w:pPr>
      <w:r>
        <w:rPr>
          <w:noProof/>
        </w:rPr>
        <w:drawing>
          <wp:inline distT="0" distB="0" distL="0" distR="0" wp14:anchorId="7C32B8C4" wp14:editId="68679556">
            <wp:extent cx="5185875" cy="307100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338" cy="3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7F5A" w14:textId="78E6ECB3" w:rsidR="00193176" w:rsidRDefault="00193176" w:rsidP="00163699">
      <w:pPr>
        <w:pStyle w:val="40"/>
      </w:pPr>
      <w:r>
        <w:rPr>
          <w:rFonts w:hint="eastAsia"/>
        </w:rPr>
        <w:t>虚拟机安装不用考虑分区。</w:t>
      </w:r>
    </w:p>
    <w:p w14:paraId="4E1395D3" w14:textId="3610EB40" w:rsidR="000D5E7F" w:rsidRDefault="000D5E7F" w:rsidP="00163699">
      <w:pPr>
        <w:pStyle w:val="40"/>
      </w:pPr>
      <w:r>
        <w:rPr>
          <w:noProof/>
        </w:rPr>
        <w:drawing>
          <wp:inline distT="0" distB="0" distL="0" distR="0" wp14:anchorId="43BC4A84" wp14:editId="29838C30">
            <wp:extent cx="3809524" cy="1380952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CB85" w14:textId="5C827AF7" w:rsidR="00D64DA7" w:rsidRDefault="00D64DA7" w:rsidP="00163699">
      <w:pPr>
        <w:pStyle w:val="40"/>
      </w:pPr>
      <w:r>
        <w:rPr>
          <w:rFonts w:hint="eastAsia"/>
        </w:rPr>
        <w:t>然后系统会自动格式化，然后安装软件了。</w:t>
      </w:r>
    </w:p>
    <w:p w14:paraId="10A73A05" w14:textId="4A5D4A1E" w:rsidR="000D5E7F" w:rsidRDefault="00D64DA7" w:rsidP="00163699">
      <w:pPr>
        <w:pStyle w:val="40"/>
      </w:pPr>
      <w:r>
        <w:rPr>
          <w:noProof/>
        </w:rPr>
        <w:drawing>
          <wp:inline distT="0" distB="0" distL="0" distR="0" wp14:anchorId="2D238A96" wp14:editId="4E127B4C">
            <wp:extent cx="6192520" cy="110426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3890" w14:textId="0C4D5E28" w:rsidR="0037696A" w:rsidRDefault="005B6B2F" w:rsidP="00163699">
      <w:pPr>
        <w:pStyle w:val="40"/>
      </w:pPr>
      <w:r>
        <w:rPr>
          <w:rFonts w:hint="eastAsia"/>
        </w:rPr>
        <w:t>最后重新引导即可。</w:t>
      </w:r>
      <w:r w:rsidR="006C7FA6">
        <w:rPr>
          <w:rFonts w:hint="eastAsia"/>
        </w:rPr>
        <w:t>重启</w:t>
      </w:r>
      <w:r w:rsidR="00703B5C">
        <w:rPr>
          <w:rFonts w:hint="eastAsia"/>
        </w:rPr>
        <w:t>后，可以关闭虚拟机后，</w:t>
      </w:r>
      <w:r w:rsidR="006C7FA6">
        <w:rPr>
          <w:rFonts w:hint="eastAsia"/>
        </w:rPr>
        <w:t>把光盘</w:t>
      </w:r>
      <w:r w:rsidR="006C7FA6">
        <w:rPr>
          <w:rFonts w:hint="eastAsia"/>
        </w:rPr>
        <w:t>I</w:t>
      </w:r>
      <w:r w:rsidR="006C7FA6">
        <w:t>SO</w:t>
      </w:r>
      <w:r w:rsidR="00703B5C">
        <w:rPr>
          <w:rFonts w:hint="eastAsia"/>
        </w:rPr>
        <w:t>去掉选项</w:t>
      </w:r>
      <w:r w:rsidR="006C7FA6">
        <w:rPr>
          <w:rFonts w:hint="eastAsia"/>
        </w:rPr>
        <w:t>。</w:t>
      </w:r>
    </w:p>
    <w:p w14:paraId="0F21E2CD" w14:textId="296AFFE5" w:rsidR="00206C90" w:rsidRDefault="00206C90" w:rsidP="00206C90">
      <w:pPr>
        <w:pStyle w:val="2"/>
        <w:ind w:left="777" w:right="210"/>
      </w:pPr>
      <w:r>
        <w:rPr>
          <w:rFonts w:hint="eastAsia"/>
        </w:rPr>
        <w:lastRenderedPageBreak/>
        <w:t>安装后的一些配置</w:t>
      </w:r>
    </w:p>
    <w:p w14:paraId="08E7CDBC" w14:textId="65C286A0" w:rsidR="005F6F75" w:rsidRDefault="005F6F75" w:rsidP="005F6F75">
      <w:pPr>
        <w:pStyle w:val="40"/>
      </w:pPr>
      <w:r>
        <w:rPr>
          <w:rFonts w:hint="eastAsia"/>
        </w:rPr>
        <w:t>由于是最小化安装，是没有图形界面的。输入刚才安装时的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用户和密码登录系统，这里输入密码时，为了安全起见，是没有任何提示</w:t>
      </w:r>
      <w:r w:rsidR="0080782A">
        <w:rPr>
          <w:rFonts w:hint="eastAsia"/>
        </w:rPr>
        <w:t>、</w:t>
      </w:r>
      <w:r w:rsidR="00E95129">
        <w:rPr>
          <w:rFonts w:hint="eastAsia"/>
        </w:rPr>
        <w:t>回显</w:t>
      </w:r>
      <w:r w:rsidR="00580995">
        <w:rPr>
          <w:rFonts w:hint="eastAsia"/>
        </w:rPr>
        <w:t>信息</w:t>
      </w:r>
      <w:r>
        <w:rPr>
          <w:rFonts w:hint="eastAsia"/>
        </w:rPr>
        <w:t>的，必须小心输入完成后，直接按回车就行。</w:t>
      </w:r>
    </w:p>
    <w:p w14:paraId="6218AE3A" w14:textId="72B39358" w:rsidR="00580995" w:rsidRDefault="00580995" w:rsidP="005F6F75">
      <w:pPr>
        <w:pStyle w:val="40"/>
      </w:pPr>
      <w:r>
        <w:rPr>
          <w:noProof/>
        </w:rPr>
        <w:drawing>
          <wp:inline distT="0" distB="0" distL="0" distR="0" wp14:anchorId="0523C729" wp14:editId="489C131C">
            <wp:extent cx="4904762" cy="1142857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465" w14:textId="6D2F28F4" w:rsidR="0080782A" w:rsidRDefault="0080782A" w:rsidP="005F6F75">
      <w:pPr>
        <w:pStyle w:val="40"/>
      </w:pPr>
      <w:r>
        <w:rPr>
          <w:rFonts w:hint="eastAsia"/>
        </w:rPr>
        <w:t>可以用</w:t>
      </w:r>
      <w:r>
        <w:rPr>
          <w:rFonts w:hint="eastAsia"/>
        </w:rPr>
        <w:t>d</w:t>
      </w:r>
      <w:r>
        <w:t>f -h</w:t>
      </w:r>
      <w:r>
        <w:rPr>
          <w:rFonts w:hint="eastAsia"/>
        </w:rPr>
        <w:t>的命令看看目前各硬盘的使用情况。</w:t>
      </w:r>
    </w:p>
    <w:p w14:paraId="454306C9" w14:textId="0378D720" w:rsidR="0080782A" w:rsidRDefault="0080782A" w:rsidP="005F6F75">
      <w:pPr>
        <w:pStyle w:val="40"/>
      </w:pPr>
      <w:r>
        <w:rPr>
          <w:noProof/>
        </w:rPr>
        <w:drawing>
          <wp:inline distT="0" distB="0" distL="0" distR="0" wp14:anchorId="10B8032B" wp14:editId="7E5E51E6">
            <wp:extent cx="5619048" cy="1247619"/>
            <wp:effectExtent l="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FC3" w14:textId="107D2CDB" w:rsidR="0080782A" w:rsidRDefault="0080782A" w:rsidP="005F6F75">
      <w:pPr>
        <w:pStyle w:val="40"/>
      </w:pPr>
      <w:r>
        <w:rPr>
          <w:rFonts w:hint="eastAsia"/>
        </w:rPr>
        <w:t>只用了</w:t>
      </w:r>
      <w:r>
        <w:rPr>
          <w:rFonts w:hint="eastAsia"/>
        </w:rPr>
        <w:t>687</w:t>
      </w:r>
      <w:r>
        <w:t>M</w:t>
      </w:r>
      <w:r>
        <w:rPr>
          <w:rFonts w:hint="eastAsia"/>
        </w:rPr>
        <w:t>就安装好了一个可以使用的系统了。</w:t>
      </w:r>
    </w:p>
    <w:p w14:paraId="2D2E78DE" w14:textId="2724B995" w:rsidR="00B54ACB" w:rsidRDefault="00B54ACB" w:rsidP="005F6F75">
      <w:pPr>
        <w:pStyle w:val="40"/>
      </w:pPr>
      <w:r>
        <w:rPr>
          <w:rFonts w:hint="eastAsia"/>
        </w:rPr>
        <w:t>由于我们在安装时，已经配置了网络，那么现在启动后，应该是由网络信息的。使用</w:t>
      </w:r>
      <w:r>
        <w:rPr>
          <w:rFonts w:hint="eastAsia"/>
        </w:rPr>
        <w:t>i</w:t>
      </w:r>
      <w:r>
        <w:t>fconfig</w:t>
      </w:r>
      <w:r>
        <w:rPr>
          <w:rFonts w:hint="eastAsia"/>
        </w:rPr>
        <w:t>命令来查看当前网络信息。</w:t>
      </w:r>
    </w:p>
    <w:p w14:paraId="46F04AFE" w14:textId="18024730" w:rsidR="0053736B" w:rsidRDefault="0053736B" w:rsidP="001C1F26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2E3E0897" wp14:editId="72789BEA">
            <wp:extent cx="6192520" cy="2488565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48F" w14:textId="079CC228" w:rsidR="0053736B" w:rsidRDefault="001533D2" w:rsidP="005F6F75">
      <w:pPr>
        <w:pStyle w:val="40"/>
      </w:pPr>
      <w:r>
        <w:rPr>
          <w:rFonts w:hint="eastAsia"/>
        </w:rPr>
        <w:t>接下来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下</w:t>
      </w:r>
      <w:r>
        <w:rPr>
          <w:rFonts w:hint="eastAsia"/>
        </w:rPr>
        <w:t>baidu</w:t>
      </w:r>
      <w:r>
        <w:rPr>
          <w:rFonts w:hint="eastAsia"/>
        </w:rPr>
        <w:t>，看看是否能够上外网。</w:t>
      </w:r>
    </w:p>
    <w:p w14:paraId="23D1292A" w14:textId="16EA0CE0" w:rsidR="00730038" w:rsidRDefault="00730038" w:rsidP="004F0572">
      <w:pPr>
        <w:pStyle w:val="40"/>
        <w:ind w:firstLineChars="67" w:firstLine="141"/>
      </w:pPr>
      <w:r>
        <w:rPr>
          <w:noProof/>
        </w:rPr>
        <w:lastRenderedPageBreak/>
        <w:drawing>
          <wp:inline distT="0" distB="0" distL="0" distR="0" wp14:anchorId="331B7A0E" wp14:editId="40264321">
            <wp:extent cx="6009524" cy="1409524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695" w14:textId="4F332139" w:rsidR="00730038" w:rsidRDefault="004F0572" w:rsidP="005F6F75">
      <w:pPr>
        <w:pStyle w:val="40"/>
      </w:pPr>
      <w:r>
        <w:rPr>
          <w:rFonts w:hint="eastAsia"/>
        </w:rPr>
        <w:t>丢包率</w:t>
      </w:r>
      <w:r>
        <w:rPr>
          <w:rFonts w:hint="eastAsia"/>
        </w:rPr>
        <w:t>0%</w:t>
      </w:r>
      <w:r>
        <w:rPr>
          <w:rFonts w:hint="eastAsia"/>
        </w:rPr>
        <w:t>，每次数据在经过一段时间后，由反应了，就说明能上外网了。</w:t>
      </w:r>
    </w:p>
    <w:p w14:paraId="4A3281EE" w14:textId="23501464" w:rsidR="001C1F26" w:rsidRDefault="00E44144" w:rsidP="00E44144">
      <w:pPr>
        <w:pStyle w:val="3"/>
        <w:ind w:left="919" w:right="210"/>
      </w:pPr>
      <w:r>
        <w:rPr>
          <w:rFonts w:hint="eastAsia"/>
        </w:rPr>
        <w:t>修改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源</w:t>
      </w:r>
    </w:p>
    <w:p w14:paraId="522AFBF8" w14:textId="68863DFB" w:rsidR="00E44144" w:rsidRDefault="00E44144" w:rsidP="00E44144">
      <w:pPr>
        <w:pStyle w:val="40"/>
      </w:pPr>
      <w:r>
        <w:rPr>
          <w:rFonts w:hint="eastAsia"/>
        </w:rPr>
        <w:t>由于默认的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源在下载时，可能会比较慢，建议这里使用阿里的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源镜像，效果一样，但速度要快的多。</w:t>
      </w:r>
    </w:p>
    <w:p w14:paraId="0104AF9D" w14:textId="3DF9160D" w:rsidR="00E44144" w:rsidRDefault="00E44144" w:rsidP="00E44144">
      <w:pPr>
        <w:pStyle w:val="40"/>
      </w:pPr>
      <w:r>
        <w:rPr>
          <w:rFonts w:hint="eastAsia"/>
        </w:rPr>
        <w:t>其实在阿里云镜像网站的</w:t>
      </w:r>
      <w:r>
        <w:rPr>
          <w:rFonts w:hint="eastAsia"/>
        </w:rPr>
        <w:t>h</w:t>
      </w:r>
      <w:r>
        <w:t>e</w:t>
      </w:r>
      <w:r>
        <w:rPr>
          <w:rFonts w:hint="eastAsia"/>
        </w:rPr>
        <w:t>lp</w:t>
      </w:r>
      <w:r>
        <w:rPr>
          <w:rFonts w:hint="eastAsia"/>
        </w:rPr>
        <w:t>上已经告诉我们怎么修改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源了。</w:t>
      </w:r>
    </w:p>
    <w:p w14:paraId="17CFC013" w14:textId="5C46ED06" w:rsidR="00210772" w:rsidRDefault="0058620A" w:rsidP="00E44144">
      <w:pPr>
        <w:pStyle w:val="40"/>
      </w:pPr>
      <w:hyperlink r:id="rId65" w:history="1">
        <w:r w:rsidR="00210772" w:rsidRPr="002938EB">
          <w:rPr>
            <w:rStyle w:val="ae"/>
          </w:rPr>
          <w:t>https://opsx.alibaba.com/mirror</w:t>
        </w:r>
      </w:hyperlink>
    </w:p>
    <w:p w14:paraId="276FA56B" w14:textId="3082232E" w:rsidR="00210772" w:rsidRPr="00240AF9" w:rsidRDefault="00210772" w:rsidP="00240AF9">
      <w:pPr>
        <w:pStyle w:val="coder"/>
        <w:numPr>
          <w:ilvl w:val="0"/>
          <w:numId w:val="3"/>
        </w:numPr>
        <w:rPr>
          <w:sz w:val="21"/>
          <w:szCs w:val="21"/>
        </w:rPr>
      </w:pPr>
      <w:r w:rsidRPr="00240AF9">
        <w:rPr>
          <w:sz w:val="21"/>
          <w:szCs w:val="21"/>
        </w:rPr>
        <w:t>mv /etc/yum.repos.d/CentOS-Base.repo /etc/yum.repos.d/CentOS-Base.repo.backup</w:t>
      </w:r>
    </w:p>
    <w:p w14:paraId="6E65AA98" w14:textId="7E12ADE9" w:rsidR="00210772" w:rsidRPr="00240AF9" w:rsidRDefault="0078477B" w:rsidP="00240AF9">
      <w:pPr>
        <w:pStyle w:val="coder"/>
        <w:numPr>
          <w:ilvl w:val="0"/>
          <w:numId w:val="3"/>
        </w:numPr>
        <w:rPr>
          <w:sz w:val="21"/>
          <w:szCs w:val="21"/>
        </w:rPr>
      </w:pPr>
      <w:r w:rsidRPr="00240AF9">
        <w:rPr>
          <w:sz w:val="21"/>
          <w:szCs w:val="21"/>
        </w:rPr>
        <w:t xml:space="preserve">curl -o /etc/yum.repos.d/CentOS-Base.repo </w:t>
      </w:r>
      <w:hyperlink r:id="rId66" w:history="1">
        <w:r w:rsidR="00240AF9" w:rsidRPr="00240AF9">
          <w:rPr>
            <w:rStyle w:val="ae"/>
            <w:sz w:val="21"/>
            <w:szCs w:val="21"/>
          </w:rPr>
          <w:t>http://mirrors.aliyun.com/repo/Centos-6.repo</w:t>
        </w:r>
      </w:hyperlink>
    </w:p>
    <w:p w14:paraId="21E4D551" w14:textId="2E80B4BF" w:rsidR="00240AF9" w:rsidRDefault="00240AF9" w:rsidP="00240AF9">
      <w:pPr>
        <w:pStyle w:val="coder"/>
        <w:numPr>
          <w:ilvl w:val="0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yum clean all</w:t>
      </w:r>
    </w:p>
    <w:p w14:paraId="1AA2CB8C" w14:textId="4007ED35" w:rsidR="00240AF9" w:rsidRPr="00240AF9" w:rsidRDefault="00240AF9" w:rsidP="00240AF9">
      <w:pPr>
        <w:pStyle w:val="coder"/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y</w:t>
      </w:r>
      <w:r>
        <w:rPr>
          <w:sz w:val="21"/>
          <w:szCs w:val="21"/>
        </w:rPr>
        <w:t>um makecache</w:t>
      </w:r>
    </w:p>
    <w:p w14:paraId="1C73749D" w14:textId="604E1E35" w:rsidR="00E44144" w:rsidRDefault="00240AF9" w:rsidP="00240AF9">
      <w:pPr>
        <w:pStyle w:val="3"/>
        <w:ind w:left="919" w:right="210"/>
      </w:pPr>
      <w:r>
        <w:rPr>
          <w:rFonts w:hint="eastAsia"/>
        </w:rPr>
        <w:t>安装</w:t>
      </w:r>
      <w:r>
        <w:t>sshd</w:t>
      </w:r>
      <w:r>
        <w:rPr>
          <w:rFonts w:hint="eastAsia"/>
        </w:rPr>
        <w:t>服务</w:t>
      </w:r>
    </w:p>
    <w:p w14:paraId="2FE9C5C6" w14:textId="11FD3F9F" w:rsidR="00AC122C" w:rsidRDefault="003F0189" w:rsidP="00AC122C">
      <w:pPr>
        <w:pStyle w:val="40"/>
      </w:pPr>
      <w:r>
        <w:rPr>
          <w:rFonts w:hint="eastAsia"/>
        </w:rPr>
        <w:t>更新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源后，直接通过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源进行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服务器的安装。</w:t>
      </w:r>
    </w:p>
    <w:p w14:paraId="3B7E76FA" w14:textId="16713B29" w:rsidR="00B1278A" w:rsidRDefault="00B1278A" w:rsidP="00AC122C">
      <w:pPr>
        <w:pStyle w:val="40"/>
      </w:pPr>
      <w:r>
        <w:rPr>
          <w:rFonts w:hint="eastAsia"/>
        </w:rPr>
        <w:t>y</w:t>
      </w:r>
      <w:r>
        <w:t>um search sshd</w:t>
      </w:r>
    </w:p>
    <w:p w14:paraId="10F74F2A" w14:textId="43A7B263" w:rsidR="00B1278A" w:rsidRDefault="002B00EB" w:rsidP="00AC122C">
      <w:pPr>
        <w:pStyle w:val="40"/>
      </w:pPr>
      <w:r>
        <w:rPr>
          <w:noProof/>
        </w:rPr>
        <w:drawing>
          <wp:inline distT="0" distB="0" distL="0" distR="0" wp14:anchorId="4D980D4E" wp14:editId="5D433E01">
            <wp:extent cx="5952381" cy="170476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426" w14:textId="14F4BD3D" w:rsidR="00DE59F3" w:rsidRDefault="00DE59F3" w:rsidP="00DE59F3">
      <w:pPr>
        <w:pStyle w:val="3"/>
        <w:ind w:left="919" w:right="210"/>
      </w:pPr>
      <w:r>
        <w:rPr>
          <w:rFonts w:hint="eastAsia"/>
        </w:rPr>
        <w:t>添加一个新用户</w:t>
      </w:r>
    </w:p>
    <w:p w14:paraId="0C0C9A44" w14:textId="1D89361F" w:rsidR="00DE59F3" w:rsidRDefault="00DE59F3" w:rsidP="00DE59F3">
      <w:pPr>
        <w:pStyle w:val="40"/>
      </w:pPr>
      <w:r>
        <w:rPr>
          <w:rFonts w:hint="eastAsia"/>
        </w:rPr>
        <w:t>实际开发时，很难直接使用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用户进行操作，一般都由系统管理员分配一个普通用户，不过这里为了学习，我们新建一个普通用户，并把其提升为可以使用</w:t>
      </w:r>
      <w:r>
        <w:rPr>
          <w:rFonts w:hint="eastAsia"/>
        </w:rPr>
        <w:t>s</w:t>
      </w:r>
      <w:r>
        <w:t>udo</w:t>
      </w:r>
      <w:r>
        <w:rPr>
          <w:rFonts w:hint="eastAsia"/>
        </w:rPr>
        <w:t>提权的能力。</w:t>
      </w:r>
    </w:p>
    <w:p w14:paraId="33EE044D" w14:textId="00A41E35" w:rsidR="005E3197" w:rsidRDefault="005E3197" w:rsidP="005E3197">
      <w:pPr>
        <w:pStyle w:val="coder"/>
      </w:pPr>
      <w:r>
        <w:t>1</w:t>
      </w:r>
      <w:r>
        <w:rPr>
          <w:rFonts w:hint="eastAsia"/>
        </w:rPr>
        <w:t>、</w:t>
      </w:r>
      <w:r>
        <w:t>adduser whn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添加一个叫做</w:t>
      </w:r>
      <w:r>
        <w:rPr>
          <w:rFonts w:hint="eastAsia"/>
        </w:rPr>
        <w:t>w</w:t>
      </w:r>
      <w:r>
        <w:t>hn</w:t>
      </w:r>
      <w:r>
        <w:rPr>
          <w:rFonts w:hint="eastAsia"/>
        </w:rPr>
        <w:t>的用户</w:t>
      </w:r>
    </w:p>
    <w:p w14:paraId="22FA36B8" w14:textId="77B74470" w:rsidR="005E3197" w:rsidRDefault="005E3197" w:rsidP="005E3197">
      <w:pPr>
        <w:pStyle w:val="coder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asswd whn</w:t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为</w:t>
      </w:r>
      <w:r>
        <w:rPr>
          <w:rFonts w:hint="eastAsia"/>
        </w:rPr>
        <w:t>whn</w:t>
      </w:r>
      <w:r>
        <w:rPr>
          <w:rFonts w:hint="eastAsia"/>
        </w:rPr>
        <w:t>用户设置登陆密码</w:t>
      </w:r>
    </w:p>
    <w:p w14:paraId="4CC97758" w14:textId="108AD53D" w:rsidR="005E3197" w:rsidRDefault="005E3197" w:rsidP="005E3197">
      <w:pPr>
        <w:pStyle w:val="coder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vi /etc/sudoer</w:t>
      </w:r>
      <w:r w:rsidR="00660703">
        <w:rPr>
          <w:rFonts w:hint="eastAsia"/>
        </w:rPr>
        <w:t>s</w:t>
      </w:r>
      <w:r>
        <w:t>.d/whn</w:t>
      </w:r>
    </w:p>
    <w:p w14:paraId="385E7F7E" w14:textId="0D6D245A" w:rsidR="005E3197" w:rsidRDefault="00660703" w:rsidP="005E3197">
      <w:pPr>
        <w:pStyle w:val="coder"/>
      </w:pPr>
      <w:r w:rsidRPr="00660703">
        <w:t>whn ALL=(ALL) ALL</w:t>
      </w:r>
    </w:p>
    <w:p w14:paraId="7ED4F9BF" w14:textId="7330A0D6" w:rsidR="002B00EB" w:rsidRDefault="00D4518D" w:rsidP="00D4518D">
      <w:pPr>
        <w:pStyle w:val="3"/>
        <w:ind w:left="919" w:right="21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shd</w:t>
      </w:r>
      <w:r>
        <w:rPr>
          <w:rFonts w:hint="eastAsia"/>
        </w:rPr>
        <w:t>客户端</w:t>
      </w:r>
    </w:p>
    <w:p w14:paraId="2B972CDA" w14:textId="43BED0A3" w:rsidR="00D4518D" w:rsidRDefault="00D4518D" w:rsidP="00D4518D">
      <w:pPr>
        <w:pStyle w:val="40"/>
      </w:pPr>
      <w:r>
        <w:rPr>
          <w:rFonts w:hint="eastAsia"/>
        </w:rPr>
        <w:t>使用</w:t>
      </w:r>
      <w:r w:rsidRPr="00D4518D">
        <w:t>MobaXterm</w:t>
      </w:r>
      <w:r>
        <w:rPr>
          <w:rFonts w:hint="eastAsia"/>
        </w:rPr>
        <w:t>或者</w:t>
      </w:r>
      <w:r w:rsidRPr="00D4518D">
        <w:t>PuTTY</w:t>
      </w:r>
      <w:r>
        <w:rPr>
          <w:rFonts w:hint="eastAsia"/>
        </w:rPr>
        <w:t>或者</w:t>
      </w:r>
      <w:r w:rsidRPr="00D4518D">
        <w:t>SecureCRT</w:t>
      </w:r>
      <w:r>
        <w:rPr>
          <w:rFonts w:hint="eastAsia"/>
        </w:rPr>
        <w:t>作为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的客户端，远程连接到服务器上。</w:t>
      </w:r>
    </w:p>
    <w:p w14:paraId="0A56E60B" w14:textId="1EA02FBF" w:rsidR="001125F3" w:rsidRDefault="001125F3" w:rsidP="00D4518D">
      <w:pPr>
        <w:pStyle w:val="40"/>
      </w:pPr>
      <w:r>
        <w:rPr>
          <w:rFonts w:hint="eastAsia"/>
        </w:rPr>
        <w:t>下面以</w:t>
      </w:r>
      <w:r>
        <w:rPr>
          <w:rFonts w:hint="eastAsia"/>
        </w:rPr>
        <w:t>Moba</w:t>
      </w:r>
      <w:r>
        <w:t>X</w:t>
      </w:r>
      <w:r>
        <w:rPr>
          <w:rFonts w:hint="eastAsia"/>
        </w:rPr>
        <w:t>term</w:t>
      </w:r>
      <w:r>
        <w:rPr>
          <w:rFonts w:hint="eastAsia"/>
        </w:rPr>
        <w:t>为例，进行介绍，其他软件核心思想都是一样的，配置远程服务器的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和端口，然后配置登陆用的用户名和密码，最后修改下显示的样式和字体大小。</w:t>
      </w:r>
    </w:p>
    <w:p w14:paraId="02548569" w14:textId="3D7C81EE" w:rsidR="00EE4F04" w:rsidRDefault="00EE4F04" w:rsidP="00EE4F04"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创建新的会话</w:t>
      </w:r>
      <w:r>
        <w:rPr>
          <w:rFonts w:hint="eastAsia"/>
        </w:rPr>
        <w:t>s</w:t>
      </w:r>
      <w:r>
        <w:t>ession</w:t>
      </w:r>
    </w:p>
    <w:p w14:paraId="6C915083" w14:textId="6DEB1C33" w:rsidR="00EE4F04" w:rsidRDefault="00EE4F04" w:rsidP="00EE4F04">
      <w:pPr>
        <w:pStyle w:val="40"/>
        <w:ind w:left="780" w:firstLineChars="0" w:firstLine="0"/>
      </w:pPr>
      <w:r>
        <w:rPr>
          <w:rFonts w:hint="eastAsia"/>
        </w:rPr>
        <w:t>每一条连接，软件称之为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进行管理。</w:t>
      </w:r>
    </w:p>
    <w:p w14:paraId="7B206A48" w14:textId="290C0298" w:rsidR="002D39BD" w:rsidRDefault="00EE4F04" w:rsidP="002D39BD">
      <w:pPr>
        <w:pStyle w:val="40"/>
        <w:ind w:left="780" w:firstLineChars="0" w:firstLine="0"/>
      </w:pPr>
      <w:r>
        <w:rPr>
          <w:noProof/>
        </w:rPr>
        <w:drawing>
          <wp:inline distT="0" distB="0" distL="0" distR="0" wp14:anchorId="381B9A39" wp14:editId="15F85640">
            <wp:extent cx="4895238" cy="122857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EB7A" w14:textId="2FA7F0BE" w:rsidR="00EE4F04" w:rsidRDefault="002D39BD" w:rsidP="00EE4F04">
      <w:pPr>
        <w:pStyle w:val="40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服务的配置</w:t>
      </w:r>
    </w:p>
    <w:p w14:paraId="58CB7287" w14:textId="2DAB54AB" w:rsidR="002D39BD" w:rsidRDefault="001C6597" w:rsidP="001C6597">
      <w:pPr>
        <w:pStyle w:val="40"/>
        <w:ind w:firstLineChars="135" w:firstLine="283"/>
      </w:pPr>
      <w:r>
        <w:rPr>
          <w:noProof/>
        </w:rPr>
        <w:drawing>
          <wp:inline distT="0" distB="0" distL="0" distR="0" wp14:anchorId="0252F24A" wp14:editId="54ED4635">
            <wp:extent cx="6192520" cy="4504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FCD" w14:textId="77777777" w:rsidR="001C6597" w:rsidRDefault="001C6597" w:rsidP="002D39BD">
      <w:pPr>
        <w:pStyle w:val="40"/>
        <w:ind w:left="780" w:firstLineChars="0" w:firstLine="0"/>
      </w:pPr>
    </w:p>
    <w:p w14:paraId="462EC34C" w14:textId="6F70DA6E" w:rsidR="002D39BD" w:rsidRDefault="001C6597" w:rsidP="001C6597">
      <w:pPr>
        <w:pStyle w:val="3"/>
        <w:ind w:left="919" w:right="210"/>
      </w:pPr>
      <w:r>
        <w:rPr>
          <w:rFonts w:hint="eastAsia"/>
        </w:rPr>
        <w:lastRenderedPageBreak/>
        <w:t>为配置好的虚拟机建立快照</w:t>
      </w:r>
    </w:p>
    <w:p w14:paraId="5778A0FA" w14:textId="2F32BC08" w:rsidR="001C6597" w:rsidRDefault="00DE59F3" w:rsidP="001C6597">
      <w:pPr>
        <w:pStyle w:val="40"/>
      </w:pPr>
      <w:r>
        <w:rPr>
          <w:rFonts w:hint="eastAsia"/>
        </w:rPr>
        <w:t>为了防止后面</w:t>
      </w:r>
      <w:r w:rsidR="000E5822">
        <w:rPr>
          <w:rFonts w:hint="eastAsia"/>
        </w:rPr>
        <w:t>配置环境</w:t>
      </w:r>
      <w:r>
        <w:rPr>
          <w:rFonts w:hint="eastAsia"/>
        </w:rPr>
        <w:t>时，</w:t>
      </w:r>
      <w:r w:rsidR="000E5822">
        <w:rPr>
          <w:rFonts w:hint="eastAsia"/>
        </w:rPr>
        <w:t>导致虚拟机启动不了等问题，建议在完成某一个阶段环境或任务后，可以利用虚拟机软件的镜像功能，方便以后恢复。</w:t>
      </w:r>
    </w:p>
    <w:p w14:paraId="48644530" w14:textId="7F1CDEC9" w:rsidR="00D34BAF" w:rsidRDefault="00D34BAF" w:rsidP="001C6597">
      <w:pPr>
        <w:pStyle w:val="40"/>
      </w:pPr>
      <w:r>
        <w:rPr>
          <w:rFonts w:hint="eastAsia"/>
        </w:rPr>
        <w:t>在虚拟机名称点右键，进行拍摄快照。</w:t>
      </w:r>
    </w:p>
    <w:p w14:paraId="775661EC" w14:textId="13C4010A" w:rsidR="00325E7A" w:rsidRDefault="00325E7A" w:rsidP="001C6597">
      <w:pPr>
        <w:pStyle w:val="40"/>
      </w:pPr>
      <w:r>
        <w:rPr>
          <w:noProof/>
        </w:rPr>
        <w:drawing>
          <wp:inline distT="0" distB="0" distL="0" distR="0" wp14:anchorId="5009B86C" wp14:editId="1FF4F768">
            <wp:extent cx="4371429" cy="317142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F35" w14:textId="7D0323E1" w:rsidR="00325E7A" w:rsidRDefault="00DF2114" w:rsidP="001C6597">
      <w:pPr>
        <w:pStyle w:val="40"/>
      </w:pPr>
      <w:r>
        <w:rPr>
          <w:rFonts w:hint="eastAsia"/>
        </w:rPr>
        <w:t>对拍摄的快照进行功能描述：</w:t>
      </w:r>
    </w:p>
    <w:p w14:paraId="7C847335" w14:textId="78A990A0" w:rsidR="00DF2114" w:rsidRDefault="00DF2114" w:rsidP="001C6597">
      <w:pPr>
        <w:pStyle w:val="40"/>
      </w:pPr>
      <w:r>
        <w:rPr>
          <w:noProof/>
        </w:rPr>
        <w:drawing>
          <wp:inline distT="0" distB="0" distL="0" distR="0" wp14:anchorId="1C1E5379" wp14:editId="5274FA7C">
            <wp:extent cx="3552381" cy="23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5AE" w14:textId="0A288855" w:rsidR="00311935" w:rsidRDefault="00311935" w:rsidP="00311935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Ubuntu1</w:t>
      </w:r>
      <w:r w:rsidR="001125F3">
        <w:rPr>
          <w:rFonts w:hint="eastAsia"/>
        </w:rPr>
        <w:t>4</w:t>
      </w:r>
      <w:r>
        <w:rPr>
          <w:rFonts w:hint="eastAsia"/>
        </w:rPr>
        <w:t>.04</w:t>
      </w:r>
    </w:p>
    <w:p w14:paraId="5002E6E4" w14:textId="6CFFC3A1" w:rsidR="00150220" w:rsidRDefault="000A11EA" w:rsidP="00150220">
      <w:pPr>
        <w:pStyle w:val="2"/>
        <w:ind w:left="777" w:right="210"/>
      </w:pPr>
      <w:r>
        <w:rPr>
          <w:rFonts w:hint="eastAsia"/>
        </w:rPr>
        <w:t>安装过程</w:t>
      </w:r>
    </w:p>
    <w:p w14:paraId="2EBCC5D2" w14:textId="05DBE920" w:rsidR="00AD09D4" w:rsidRDefault="00AD6292" w:rsidP="00436934">
      <w:pPr>
        <w:pStyle w:val="40"/>
      </w:pPr>
      <w:r>
        <w:rPr>
          <w:rFonts w:hint="eastAsia"/>
        </w:rPr>
        <w:t>修改光盘镜像位置，加载</w:t>
      </w:r>
      <w:r>
        <w:rPr>
          <w:rFonts w:hint="eastAsia"/>
        </w:rPr>
        <w:t>1</w:t>
      </w:r>
      <w:r w:rsidR="006C0847">
        <w:t>4</w:t>
      </w:r>
      <w:r>
        <w:t>.04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SO</w:t>
      </w:r>
      <w:r>
        <w:rPr>
          <w:rFonts w:hint="eastAsia"/>
        </w:rPr>
        <w:t>文件，然后启动虚拟机。</w:t>
      </w:r>
      <w:r w:rsidR="007966D5">
        <w:rPr>
          <w:rFonts w:hint="eastAsia"/>
        </w:rPr>
        <w:t>由于</w:t>
      </w:r>
      <w:r w:rsidR="007966D5">
        <w:rPr>
          <w:rFonts w:hint="eastAsia"/>
        </w:rPr>
        <w:t>u</w:t>
      </w:r>
      <w:r w:rsidR="007966D5">
        <w:t>buntu14.04</w:t>
      </w:r>
      <w:r w:rsidR="007966D5">
        <w:rPr>
          <w:rFonts w:hint="eastAsia"/>
        </w:rPr>
        <w:t>是桌面版，需要图形界面，建议本地机器内存比较大的同学，虚拟机分配</w:t>
      </w:r>
      <w:r w:rsidR="007966D5">
        <w:rPr>
          <w:rFonts w:hint="eastAsia"/>
        </w:rPr>
        <w:t>2</w:t>
      </w:r>
      <w:r w:rsidR="007966D5">
        <w:t>G</w:t>
      </w:r>
      <w:r w:rsidR="007966D5">
        <w:rPr>
          <w:rFonts w:hint="eastAsia"/>
        </w:rPr>
        <w:t>内存给</w:t>
      </w:r>
      <w:r w:rsidR="007966D5">
        <w:rPr>
          <w:rFonts w:hint="eastAsia"/>
        </w:rPr>
        <w:t>u</w:t>
      </w:r>
      <w:r w:rsidR="007966D5">
        <w:t>buntu</w:t>
      </w:r>
      <w:r w:rsidR="007966D5">
        <w:rPr>
          <w:rFonts w:hint="eastAsia"/>
        </w:rPr>
        <w:t>。</w:t>
      </w:r>
    </w:p>
    <w:p w14:paraId="608B1FC1" w14:textId="51774E4F" w:rsidR="0002368E" w:rsidRDefault="0002368E" w:rsidP="00436934">
      <w:pPr>
        <w:pStyle w:val="40"/>
      </w:pPr>
      <w:r>
        <w:rPr>
          <w:rFonts w:hint="eastAsia"/>
        </w:rPr>
        <w:t>建议在安装前，把虚拟机的网络断开，这样安装速度会快很多。</w:t>
      </w:r>
    </w:p>
    <w:p w14:paraId="7F16BFD1" w14:textId="30DB430B" w:rsidR="003C44B8" w:rsidRDefault="003C44B8" w:rsidP="00436934">
      <w:pPr>
        <w:pStyle w:val="40"/>
      </w:pPr>
      <w:r>
        <w:rPr>
          <w:noProof/>
        </w:rPr>
        <w:drawing>
          <wp:inline distT="0" distB="0" distL="0" distR="0" wp14:anchorId="66A7C8D2" wp14:editId="2184AA52">
            <wp:extent cx="4149305" cy="3110704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02" cy="31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6C4" w14:textId="49928922" w:rsidR="00AD09D4" w:rsidRDefault="003C44B8" w:rsidP="00AD6292">
      <w:pPr>
        <w:pStyle w:val="40"/>
      </w:pPr>
      <w:r>
        <w:rPr>
          <w:rFonts w:hint="eastAsia"/>
        </w:rPr>
        <w:t>可以选择中文安装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。</w:t>
      </w:r>
    </w:p>
    <w:p w14:paraId="15A3AAAE" w14:textId="5547D3E5" w:rsidR="006258AE" w:rsidRPr="006C0847" w:rsidRDefault="006258AE" w:rsidP="00AD6292">
      <w:pPr>
        <w:pStyle w:val="40"/>
      </w:pPr>
      <w:r>
        <w:rPr>
          <w:noProof/>
        </w:rPr>
        <w:drawing>
          <wp:inline distT="0" distB="0" distL="0" distR="0" wp14:anchorId="3F98CC69" wp14:editId="3FFDC784">
            <wp:extent cx="4244196" cy="3160516"/>
            <wp:effectExtent l="0" t="0" r="4445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64" cy="32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244C" w14:textId="3373DCBD" w:rsidR="00AD09D4" w:rsidRDefault="004145BE" w:rsidP="00AD6292">
      <w:pPr>
        <w:pStyle w:val="40"/>
      </w:pPr>
      <w:r>
        <w:rPr>
          <w:noProof/>
        </w:rPr>
        <w:lastRenderedPageBreak/>
        <w:drawing>
          <wp:inline distT="0" distB="0" distL="0" distR="0" wp14:anchorId="41E97673" wp14:editId="755F2182">
            <wp:extent cx="5258520" cy="3942272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44" cy="39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1E7D" w14:textId="293F9DC5" w:rsidR="00C05C32" w:rsidRDefault="00C05C32" w:rsidP="00AD6292">
      <w:pPr>
        <w:pStyle w:val="40"/>
      </w:pPr>
      <w:r>
        <w:rPr>
          <w:rFonts w:hint="eastAsia"/>
        </w:rPr>
        <w:t>点击开始安装，就进行相关配置了：</w:t>
      </w:r>
    </w:p>
    <w:p w14:paraId="08944664" w14:textId="37B17FB9" w:rsidR="00C05C32" w:rsidRDefault="00C05C32" w:rsidP="00AD6292">
      <w:pPr>
        <w:pStyle w:val="40"/>
      </w:pPr>
      <w:r>
        <w:rPr>
          <w:noProof/>
        </w:rPr>
        <w:drawing>
          <wp:inline distT="0" distB="0" distL="0" distR="0" wp14:anchorId="085230A1" wp14:editId="4037CC9D">
            <wp:extent cx="5132717" cy="3844275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00" cy="38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A22" w14:textId="43CF15D2" w:rsidR="00C05C32" w:rsidRDefault="00C05C32" w:rsidP="00AD6292">
      <w:pPr>
        <w:pStyle w:val="40"/>
      </w:pPr>
    </w:p>
    <w:p w14:paraId="7A8501AC" w14:textId="3980F136" w:rsidR="00C05C32" w:rsidRDefault="00C05C32" w:rsidP="00AD6292">
      <w:pPr>
        <w:pStyle w:val="40"/>
      </w:pPr>
      <w:r>
        <w:rPr>
          <w:noProof/>
        </w:rPr>
        <w:lastRenderedPageBreak/>
        <w:drawing>
          <wp:inline distT="0" distB="0" distL="0" distR="0" wp14:anchorId="1A9F2EA8" wp14:editId="726C22D3">
            <wp:extent cx="5469147" cy="410354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560" cy="41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8880" w14:textId="40C5692A" w:rsidR="00C05C32" w:rsidRDefault="008B4F91" w:rsidP="00AD6292">
      <w:pPr>
        <w:pStyle w:val="40"/>
      </w:pPr>
      <w:r>
        <w:rPr>
          <w:noProof/>
        </w:rPr>
        <w:drawing>
          <wp:inline distT="0" distB="0" distL="0" distR="0" wp14:anchorId="70604C91" wp14:editId="649BD021">
            <wp:extent cx="5193102" cy="3845835"/>
            <wp:effectExtent l="0" t="0" r="762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42" cy="38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8C9" w14:textId="488C6F62" w:rsidR="00C05C32" w:rsidRDefault="00C05C32" w:rsidP="00AD6292">
      <w:pPr>
        <w:pStyle w:val="40"/>
      </w:pPr>
    </w:p>
    <w:p w14:paraId="4E99E3EF" w14:textId="4F5A91DC" w:rsidR="008B4F91" w:rsidRDefault="008B4F91" w:rsidP="00AD6292">
      <w:pPr>
        <w:pStyle w:val="40"/>
      </w:pPr>
      <w:r>
        <w:rPr>
          <w:noProof/>
        </w:rPr>
        <w:lastRenderedPageBreak/>
        <w:drawing>
          <wp:inline distT="0" distB="0" distL="0" distR="0" wp14:anchorId="246A9EE1" wp14:editId="083AB5BC">
            <wp:extent cx="5416004" cy="409754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817" cy="41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9756" w14:textId="42422155" w:rsidR="008B4F91" w:rsidRDefault="008B4F91" w:rsidP="00AD6292">
      <w:pPr>
        <w:pStyle w:val="40"/>
      </w:pPr>
      <w:r>
        <w:rPr>
          <w:rFonts w:hint="eastAsia"/>
        </w:rPr>
        <w:t>接下来，开始安装，过程根据机器配置和网络环境，耐心等待。</w:t>
      </w:r>
    </w:p>
    <w:p w14:paraId="41D1A076" w14:textId="2F4FD81C" w:rsidR="000A11EA" w:rsidRDefault="000A11EA" w:rsidP="000A11EA">
      <w:pPr>
        <w:pStyle w:val="2"/>
        <w:ind w:left="777" w:right="210"/>
      </w:pPr>
      <w:r>
        <w:rPr>
          <w:rFonts w:hint="eastAsia"/>
        </w:rPr>
        <w:t>安装后的一些配置</w:t>
      </w:r>
    </w:p>
    <w:p w14:paraId="25227EEB" w14:textId="4A9B1EC3" w:rsidR="000A11EA" w:rsidRDefault="00D50987" w:rsidP="000A11EA">
      <w:pPr>
        <w:pStyle w:val="40"/>
      </w:pPr>
      <w:r>
        <w:rPr>
          <w:rFonts w:hint="eastAsia"/>
        </w:rPr>
        <w:t>安装完成后，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没有终端，需要先把终端选择出来，然后进行配置：</w:t>
      </w:r>
    </w:p>
    <w:p w14:paraId="3BF7F921" w14:textId="458C9CE2" w:rsidR="00D50987" w:rsidRDefault="00D50987" w:rsidP="000A11EA">
      <w:pPr>
        <w:pStyle w:val="40"/>
      </w:pPr>
      <w:r>
        <w:rPr>
          <w:noProof/>
        </w:rPr>
        <w:drawing>
          <wp:inline distT="0" distB="0" distL="0" distR="0" wp14:anchorId="7F9BB3DB" wp14:editId="39EC9E95">
            <wp:extent cx="3890513" cy="2944614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3" cy="295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7360" w14:textId="5D556359" w:rsidR="00D50987" w:rsidRDefault="00D50987" w:rsidP="000A11EA">
      <w:pPr>
        <w:pStyle w:val="40"/>
      </w:pPr>
      <w:r>
        <w:rPr>
          <w:noProof/>
        </w:rPr>
        <w:lastRenderedPageBreak/>
        <w:drawing>
          <wp:inline distT="0" distB="0" distL="0" distR="0" wp14:anchorId="490A5C5A" wp14:editId="080FB312">
            <wp:extent cx="4908430" cy="2365126"/>
            <wp:effectExtent l="0" t="0" r="698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55" cy="23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34CF" w14:textId="31B90073" w:rsidR="00D50987" w:rsidRDefault="00D50987" w:rsidP="000A11EA">
      <w:pPr>
        <w:pStyle w:val="40"/>
      </w:pPr>
      <w:r>
        <w:rPr>
          <w:rFonts w:hint="eastAsia"/>
        </w:rPr>
        <w:t>在搜索框上，输入</w:t>
      </w:r>
      <w:r>
        <w:rPr>
          <w:rFonts w:hint="eastAsia"/>
        </w:rPr>
        <w:t>t</w:t>
      </w:r>
      <w:r>
        <w:t>erm</w:t>
      </w:r>
      <w:r>
        <w:rPr>
          <w:rFonts w:hint="eastAsia"/>
        </w:rPr>
        <w:t>，就会看到终端，点击进入后，在左边的按钮上右键锁定在任务栏。</w:t>
      </w:r>
    </w:p>
    <w:p w14:paraId="215310F9" w14:textId="4525C43A" w:rsidR="009D47E4" w:rsidRDefault="009D47E4" w:rsidP="000A11EA">
      <w:pPr>
        <w:pStyle w:val="40"/>
      </w:pPr>
      <w:r>
        <w:rPr>
          <w:noProof/>
        </w:rPr>
        <w:drawing>
          <wp:inline distT="0" distB="0" distL="0" distR="0" wp14:anchorId="6F06A5A5" wp14:editId="6003CE68">
            <wp:extent cx="2398143" cy="175812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74" cy="1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C9A0" w14:textId="4DA1D0C9" w:rsidR="006F037B" w:rsidRDefault="006F037B" w:rsidP="000A11EA">
      <w:pPr>
        <w:pStyle w:val="40"/>
      </w:pPr>
      <w:r>
        <w:rPr>
          <w:noProof/>
        </w:rPr>
        <w:drawing>
          <wp:inline distT="0" distB="0" distL="0" distR="0" wp14:anchorId="121C7B49" wp14:editId="45B1B60C">
            <wp:extent cx="5259967" cy="392501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987" cy="39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9479" w14:textId="1BBC6021" w:rsidR="006F037B" w:rsidRDefault="006F037B" w:rsidP="006F037B">
      <w:pPr>
        <w:pStyle w:val="3"/>
        <w:ind w:left="919" w:right="210"/>
      </w:pPr>
      <w:r>
        <w:rPr>
          <w:rFonts w:hint="eastAsia"/>
        </w:rPr>
        <w:lastRenderedPageBreak/>
        <w:t>更新</w:t>
      </w:r>
      <w:r>
        <w:rPr>
          <w:rFonts w:hint="eastAsia"/>
        </w:rPr>
        <w:t>a</w:t>
      </w:r>
      <w:r>
        <w:t>pt</w:t>
      </w:r>
      <w:r>
        <w:rPr>
          <w:rFonts w:hint="eastAsia"/>
        </w:rPr>
        <w:t>仓库源</w:t>
      </w:r>
    </w:p>
    <w:p w14:paraId="6BFA1960" w14:textId="77777777" w:rsidR="009601D5" w:rsidRDefault="005D44E3" w:rsidP="006F037B">
      <w:pPr>
        <w:pStyle w:val="40"/>
      </w:pPr>
      <w:r>
        <w:rPr>
          <w:rFonts w:hint="eastAsia"/>
        </w:rPr>
        <w:t>还是可以在阿里源的帮助中找到更新方法。</w:t>
      </w:r>
    </w:p>
    <w:p w14:paraId="24C07F9F" w14:textId="55901A01" w:rsidR="006F037B" w:rsidRDefault="009601D5" w:rsidP="006F037B">
      <w:pPr>
        <w:pStyle w:val="4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推荐使用图形界面配置：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系统设置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-&gt;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软件和更新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选择下载服务器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-&gt; "mirrors.aliyun.com"</w:t>
      </w:r>
      <w:r w:rsidR="003D12D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42749A" w14:textId="6E68F947" w:rsidR="003D12D2" w:rsidRDefault="003D12D2" w:rsidP="006F037B">
      <w:pPr>
        <w:pStyle w:val="40"/>
      </w:pPr>
      <w:r>
        <w:rPr>
          <w:rFonts w:hint="eastAsia"/>
        </w:rPr>
        <w:t>然后更新仓库数据库。</w:t>
      </w:r>
    </w:p>
    <w:p w14:paraId="2225B5CE" w14:textId="5068849B" w:rsidR="006F037B" w:rsidRDefault="001E459B" w:rsidP="006F037B">
      <w:pPr>
        <w:pStyle w:val="3"/>
        <w:ind w:left="919" w:right="210"/>
      </w:pPr>
      <w:r>
        <w:rPr>
          <w:rFonts w:hint="eastAsia"/>
        </w:rPr>
        <w:t>安装必要的软件</w:t>
      </w:r>
    </w:p>
    <w:p w14:paraId="54B41901" w14:textId="3D4DBEB7" w:rsidR="00143621" w:rsidRDefault="00143621" w:rsidP="0014362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vim</w:t>
      </w:r>
    </w:p>
    <w:p w14:paraId="6A9A38C3" w14:textId="6293C240" w:rsidR="00143621" w:rsidRDefault="00143621" w:rsidP="00143621">
      <w:pPr>
        <w:pStyle w:val="40"/>
        <w:ind w:firstLineChars="0"/>
      </w:pPr>
      <w:r>
        <w:rPr>
          <w:rFonts w:hint="eastAsia"/>
        </w:rPr>
        <w:t>默认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的</w:t>
      </w:r>
      <w:r>
        <w:rPr>
          <w:rFonts w:hint="eastAsia"/>
        </w:rPr>
        <w:t>vi</w:t>
      </w:r>
      <w:r>
        <w:rPr>
          <w:rFonts w:hint="eastAsia"/>
        </w:rPr>
        <w:t>是不完全的，建议进行安装更新。</w:t>
      </w:r>
      <w:r w:rsidR="001D0579">
        <w:rPr>
          <w:rFonts w:hint="eastAsia"/>
        </w:rPr>
        <w:t>若不知道是哪个软件包，可以直接敲命令</w:t>
      </w:r>
      <w:r w:rsidR="001D0579">
        <w:rPr>
          <w:rFonts w:hint="eastAsia"/>
        </w:rPr>
        <w:t>v</w:t>
      </w:r>
      <w:r w:rsidR="001D0579">
        <w:t>im</w:t>
      </w:r>
      <w:r w:rsidR="001D0579">
        <w:rPr>
          <w:rFonts w:hint="eastAsia"/>
        </w:rPr>
        <w:t>，系统会提示你安装名称的。</w:t>
      </w:r>
    </w:p>
    <w:p w14:paraId="1DAC974A" w14:textId="16F6E69E" w:rsidR="00143621" w:rsidRDefault="002E281D" w:rsidP="0014362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sshd</w:t>
      </w:r>
    </w:p>
    <w:p w14:paraId="18F9F1B9" w14:textId="127011D7" w:rsidR="002E281D" w:rsidRDefault="002E281D" w:rsidP="002E281D">
      <w:pPr>
        <w:pStyle w:val="40"/>
        <w:ind w:firstLineChars="0"/>
      </w:pPr>
      <w:r>
        <w:rPr>
          <w:rFonts w:hint="eastAsia"/>
        </w:rPr>
        <w:t>同样输入</w:t>
      </w:r>
      <w:r>
        <w:rPr>
          <w:rFonts w:hint="eastAsia"/>
        </w:rPr>
        <w:t>s</w:t>
      </w:r>
      <w:r>
        <w:t>shd</w:t>
      </w:r>
      <w:r>
        <w:rPr>
          <w:rFonts w:hint="eastAsia"/>
        </w:rPr>
        <w:t>，也会提示相关软件包名。</w:t>
      </w:r>
    </w:p>
    <w:p w14:paraId="412080B8" w14:textId="79F3A4B0" w:rsidR="002E281D" w:rsidRDefault="00EE2156" w:rsidP="00EE2156">
      <w:pPr>
        <w:pStyle w:val="40"/>
        <w:ind w:firstLineChars="0"/>
      </w:pP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步做好后，就可以使用远程连接方式进行使用了。</w:t>
      </w:r>
    </w:p>
    <w:p w14:paraId="0FC4B299" w14:textId="3957532C" w:rsidR="00644512" w:rsidRDefault="00897185" w:rsidP="00C30B3D">
      <w:pPr>
        <w:pStyle w:val="3"/>
        <w:ind w:left="919" w:right="210"/>
      </w:pPr>
      <w:r>
        <w:rPr>
          <w:rFonts w:hint="eastAsia"/>
        </w:rPr>
        <w:t>安装</w:t>
      </w:r>
      <w:r>
        <w:rPr>
          <w:rFonts w:hint="eastAsia"/>
        </w:rPr>
        <w:t>python3.6</w:t>
      </w:r>
      <w:r w:rsidR="00C30B3D">
        <w:rPr>
          <w:rFonts w:hint="eastAsia"/>
        </w:rPr>
        <w:t>解释器</w:t>
      </w:r>
    </w:p>
    <w:p w14:paraId="30994307" w14:textId="56B825B8" w:rsidR="00897185" w:rsidRDefault="00C73D29" w:rsidP="00897185">
      <w:pPr>
        <w:pStyle w:val="40"/>
      </w:pPr>
      <w:r>
        <w:rPr>
          <w:rFonts w:hint="eastAsia"/>
        </w:rPr>
        <w:t>编译前准备：</w:t>
      </w:r>
    </w:p>
    <w:p w14:paraId="20FFB281" w14:textId="77777777" w:rsidR="00C73D29" w:rsidRDefault="00C73D29" w:rsidP="00C73D29">
      <w:pPr>
        <w:pStyle w:val="6code"/>
      </w:pPr>
      <w:r>
        <w:t>$ sudo apt-get update</w:t>
      </w:r>
    </w:p>
    <w:p w14:paraId="2A9AEAB8" w14:textId="142B6DB7" w:rsidR="00C73D29" w:rsidRPr="00C73D29" w:rsidRDefault="00C73D29" w:rsidP="00C73D29">
      <w:pPr>
        <w:pStyle w:val="6code"/>
        <w:rPr>
          <w:rFonts w:eastAsiaTheme="minorEastAsia"/>
        </w:rPr>
      </w:pPr>
      <w:r>
        <w:t>$ sudo apt-get install build-essential libpq-dev libssl-dev openssl libffi-dev zlib1g-dev</w:t>
      </w:r>
    </w:p>
    <w:p w14:paraId="3FBCBE1C" w14:textId="5239D60C" w:rsidR="00C30B3D" w:rsidRDefault="00C73D29" w:rsidP="00897185">
      <w:pPr>
        <w:pStyle w:val="40"/>
      </w:pPr>
      <w:r>
        <w:rPr>
          <w:rFonts w:hint="eastAsia"/>
        </w:rPr>
        <w:t>后面跟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步骤一致。</w:t>
      </w:r>
    </w:p>
    <w:p w14:paraId="0FD56148" w14:textId="54A1A6B2" w:rsidR="003F654C" w:rsidRPr="00897185" w:rsidRDefault="003F654C" w:rsidP="00897185">
      <w:pPr>
        <w:pStyle w:val="4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路径是在</w:t>
      </w:r>
      <w:r>
        <w:rPr>
          <w:rFonts w:hint="eastAsia"/>
        </w:rPr>
        <w:t>/</w:t>
      </w:r>
      <w:r>
        <w:t>etc/environment</w:t>
      </w:r>
      <w:r>
        <w:rPr>
          <w:rFonts w:hint="eastAsia"/>
        </w:rPr>
        <w:t>的。</w:t>
      </w:r>
    </w:p>
    <w:sectPr w:rsidR="003F654C" w:rsidRPr="00897185">
      <w:headerReference w:type="default" r:id="rId83"/>
      <w:footerReference w:type="default" r:id="rId84"/>
      <w:pgSz w:w="11906" w:h="16838"/>
      <w:pgMar w:top="1701" w:right="1077" w:bottom="1417" w:left="107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F56D84" w14:textId="77777777" w:rsidR="0058620A" w:rsidRDefault="0058620A">
      <w:r>
        <w:separator/>
      </w:r>
    </w:p>
  </w:endnote>
  <w:endnote w:type="continuationSeparator" w:id="0">
    <w:p w14:paraId="06AD1FB8" w14:textId="77777777" w:rsidR="0058620A" w:rsidRDefault="00586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FCEA3" w14:textId="77777777" w:rsidR="005222F1" w:rsidRDefault="005222F1">
    <w:pPr>
      <w:pStyle w:val="a9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成都市高新区府城大道西段399号天府新谷1号楼6F / 028-86261949</w:t>
    </w:r>
  </w:p>
  <w:p w14:paraId="378720F3" w14:textId="77777777" w:rsidR="005222F1" w:rsidRDefault="005222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7E8DB" w14:textId="77777777" w:rsidR="0058620A" w:rsidRDefault="0058620A">
      <w:r>
        <w:separator/>
      </w:r>
    </w:p>
  </w:footnote>
  <w:footnote w:type="continuationSeparator" w:id="0">
    <w:p w14:paraId="269063E9" w14:textId="77777777" w:rsidR="0058620A" w:rsidRDefault="005862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F3BC7" w14:textId="77777777" w:rsidR="005222F1" w:rsidRDefault="005222F1">
    <w:pPr>
      <w:pStyle w:val="aa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  <w:noProof/>
      </w:rPr>
      <w:drawing>
        <wp:inline distT="0" distB="0" distL="114300" distR="114300" wp14:anchorId="408E076B" wp14:editId="23BF6851">
          <wp:extent cx="1220470" cy="399415"/>
          <wp:effectExtent l="0" t="0" r="17780" b="635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0470" cy="3994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hyperlink r:id="rId2" w:history="1">
      <w:r>
        <w:rPr>
          <w:rStyle w:val="ae"/>
          <w:rFonts w:hint="eastAsia"/>
        </w:rPr>
        <w:t>www.itsource.cn</w:t>
      </w:r>
    </w:hyperlink>
    <w:r>
      <w:rPr>
        <w:rFonts w:hint="eastAsia"/>
      </w:rPr>
      <w:t xml:space="preserve">                                             </w:t>
    </w:r>
    <w:r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3"/>
    <w:multiLevelType w:val="multilevel"/>
    <w:tmpl w:val="00000013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pStyle w:val="5"/>
      <w:lvlText w:val="%4."/>
      <w:lvlJc w:val="left"/>
      <w:pPr>
        <w:tabs>
          <w:tab w:val="left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B8C21CC"/>
    <w:multiLevelType w:val="hybridMultilevel"/>
    <w:tmpl w:val="E25A1EE8"/>
    <w:lvl w:ilvl="0" w:tplc="B5D2A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F151E"/>
    <w:multiLevelType w:val="hybridMultilevel"/>
    <w:tmpl w:val="B72A7CAE"/>
    <w:lvl w:ilvl="0" w:tplc="2AE60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8A51611"/>
    <w:multiLevelType w:val="singleLevel"/>
    <w:tmpl w:val="58A5161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D926544"/>
    <w:multiLevelType w:val="hybridMultilevel"/>
    <w:tmpl w:val="E7066B50"/>
    <w:lvl w:ilvl="0" w:tplc="EE1C2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A6"/>
    <w:rsid w:val="00004AC4"/>
    <w:rsid w:val="00016768"/>
    <w:rsid w:val="000169CD"/>
    <w:rsid w:val="00017272"/>
    <w:rsid w:val="0002368E"/>
    <w:rsid w:val="00024301"/>
    <w:rsid w:val="00037795"/>
    <w:rsid w:val="0004169A"/>
    <w:rsid w:val="00044F00"/>
    <w:rsid w:val="000463BB"/>
    <w:rsid w:val="00046E0B"/>
    <w:rsid w:val="000500A1"/>
    <w:rsid w:val="000559F0"/>
    <w:rsid w:val="0005660E"/>
    <w:rsid w:val="00057B3A"/>
    <w:rsid w:val="00070D51"/>
    <w:rsid w:val="000856E0"/>
    <w:rsid w:val="00091118"/>
    <w:rsid w:val="00093660"/>
    <w:rsid w:val="000944C1"/>
    <w:rsid w:val="000966A6"/>
    <w:rsid w:val="000A11EA"/>
    <w:rsid w:val="000B0736"/>
    <w:rsid w:val="000D4AA2"/>
    <w:rsid w:val="000D5E7F"/>
    <w:rsid w:val="000E5822"/>
    <w:rsid w:val="000F5929"/>
    <w:rsid w:val="000F6A21"/>
    <w:rsid w:val="001062B3"/>
    <w:rsid w:val="001125F3"/>
    <w:rsid w:val="00114F5F"/>
    <w:rsid w:val="0011773E"/>
    <w:rsid w:val="001214AA"/>
    <w:rsid w:val="00134C36"/>
    <w:rsid w:val="00141526"/>
    <w:rsid w:val="00143621"/>
    <w:rsid w:val="00150220"/>
    <w:rsid w:val="001533D2"/>
    <w:rsid w:val="00161D58"/>
    <w:rsid w:val="00163699"/>
    <w:rsid w:val="00172A27"/>
    <w:rsid w:val="00177EAC"/>
    <w:rsid w:val="00185766"/>
    <w:rsid w:val="00193176"/>
    <w:rsid w:val="0019535C"/>
    <w:rsid w:val="001B4E6E"/>
    <w:rsid w:val="001C1F26"/>
    <w:rsid w:val="001C6597"/>
    <w:rsid w:val="001D0579"/>
    <w:rsid w:val="001D490F"/>
    <w:rsid w:val="001E459B"/>
    <w:rsid w:val="001E58AB"/>
    <w:rsid w:val="001E60B9"/>
    <w:rsid w:val="001F07E9"/>
    <w:rsid w:val="00206C90"/>
    <w:rsid w:val="00210772"/>
    <w:rsid w:val="00217DD5"/>
    <w:rsid w:val="00221247"/>
    <w:rsid w:val="0023321A"/>
    <w:rsid w:val="00240AF9"/>
    <w:rsid w:val="00240E2D"/>
    <w:rsid w:val="00254414"/>
    <w:rsid w:val="00266813"/>
    <w:rsid w:val="0027373D"/>
    <w:rsid w:val="0027568B"/>
    <w:rsid w:val="002916C7"/>
    <w:rsid w:val="002B00EB"/>
    <w:rsid w:val="002C2FCA"/>
    <w:rsid w:val="002D1572"/>
    <w:rsid w:val="002D24B2"/>
    <w:rsid w:val="002D39BD"/>
    <w:rsid w:val="002D75A2"/>
    <w:rsid w:val="002E281D"/>
    <w:rsid w:val="002E7C3A"/>
    <w:rsid w:val="00311935"/>
    <w:rsid w:val="00325E7A"/>
    <w:rsid w:val="00326F45"/>
    <w:rsid w:val="00341628"/>
    <w:rsid w:val="00344E12"/>
    <w:rsid w:val="00351CF2"/>
    <w:rsid w:val="00354F85"/>
    <w:rsid w:val="0037696A"/>
    <w:rsid w:val="00391117"/>
    <w:rsid w:val="003C44B8"/>
    <w:rsid w:val="003C677A"/>
    <w:rsid w:val="003D0171"/>
    <w:rsid w:val="003D067E"/>
    <w:rsid w:val="003D12D2"/>
    <w:rsid w:val="003D1890"/>
    <w:rsid w:val="003D6394"/>
    <w:rsid w:val="003D73FB"/>
    <w:rsid w:val="003E192A"/>
    <w:rsid w:val="003F0189"/>
    <w:rsid w:val="003F3894"/>
    <w:rsid w:val="003F654C"/>
    <w:rsid w:val="004145BE"/>
    <w:rsid w:val="00436934"/>
    <w:rsid w:val="00451696"/>
    <w:rsid w:val="00456A84"/>
    <w:rsid w:val="00480EDB"/>
    <w:rsid w:val="00486212"/>
    <w:rsid w:val="0049547E"/>
    <w:rsid w:val="004F0572"/>
    <w:rsid w:val="004F6717"/>
    <w:rsid w:val="005046C2"/>
    <w:rsid w:val="00517726"/>
    <w:rsid w:val="005222F1"/>
    <w:rsid w:val="00531987"/>
    <w:rsid w:val="0053736B"/>
    <w:rsid w:val="00552B16"/>
    <w:rsid w:val="00573B9A"/>
    <w:rsid w:val="005749EC"/>
    <w:rsid w:val="0057608E"/>
    <w:rsid w:val="00580995"/>
    <w:rsid w:val="00583192"/>
    <w:rsid w:val="005844BA"/>
    <w:rsid w:val="0058620A"/>
    <w:rsid w:val="00593AE6"/>
    <w:rsid w:val="005B6B2F"/>
    <w:rsid w:val="005C6D53"/>
    <w:rsid w:val="005D44E3"/>
    <w:rsid w:val="005D5D93"/>
    <w:rsid w:val="005E0A01"/>
    <w:rsid w:val="005E3197"/>
    <w:rsid w:val="005F57E1"/>
    <w:rsid w:val="005F6F75"/>
    <w:rsid w:val="006258AE"/>
    <w:rsid w:val="00627CDA"/>
    <w:rsid w:val="00632FAA"/>
    <w:rsid w:val="00642812"/>
    <w:rsid w:val="00644512"/>
    <w:rsid w:val="00646383"/>
    <w:rsid w:val="006553EC"/>
    <w:rsid w:val="00660703"/>
    <w:rsid w:val="006633A6"/>
    <w:rsid w:val="00672A6A"/>
    <w:rsid w:val="006736C6"/>
    <w:rsid w:val="00684DB6"/>
    <w:rsid w:val="006B4DFE"/>
    <w:rsid w:val="006B75E0"/>
    <w:rsid w:val="006C0847"/>
    <w:rsid w:val="006C7FA6"/>
    <w:rsid w:val="006D2E5B"/>
    <w:rsid w:val="006E5202"/>
    <w:rsid w:val="006F037B"/>
    <w:rsid w:val="006F56C5"/>
    <w:rsid w:val="0070047A"/>
    <w:rsid w:val="00703B5C"/>
    <w:rsid w:val="00730038"/>
    <w:rsid w:val="00730C9C"/>
    <w:rsid w:val="00741924"/>
    <w:rsid w:val="00752CCC"/>
    <w:rsid w:val="007717C9"/>
    <w:rsid w:val="007812DA"/>
    <w:rsid w:val="007829B8"/>
    <w:rsid w:val="0078477B"/>
    <w:rsid w:val="007966D5"/>
    <w:rsid w:val="007B4273"/>
    <w:rsid w:val="008001F5"/>
    <w:rsid w:val="0080782A"/>
    <w:rsid w:val="00807D2F"/>
    <w:rsid w:val="00842D49"/>
    <w:rsid w:val="008560B4"/>
    <w:rsid w:val="00863653"/>
    <w:rsid w:val="00897185"/>
    <w:rsid w:val="008B4F91"/>
    <w:rsid w:val="008C26EE"/>
    <w:rsid w:val="008E15B5"/>
    <w:rsid w:val="008E3138"/>
    <w:rsid w:val="008F4EFA"/>
    <w:rsid w:val="008F5572"/>
    <w:rsid w:val="009240BC"/>
    <w:rsid w:val="00934658"/>
    <w:rsid w:val="009601D5"/>
    <w:rsid w:val="00960ACC"/>
    <w:rsid w:val="00970657"/>
    <w:rsid w:val="00970EFF"/>
    <w:rsid w:val="009712DC"/>
    <w:rsid w:val="00982EA1"/>
    <w:rsid w:val="009850B6"/>
    <w:rsid w:val="009A3D9A"/>
    <w:rsid w:val="009B0E22"/>
    <w:rsid w:val="009C7F0B"/>
    <w:rsid w:val="009D2C2B"/>
    <w:rsid w:val="009D47E4"/>
    <w:rsid w:val="00A036E7"/>
    <w:rsid w:val="00A118F5"/>
    <w:rsid w:val="00A21E8A"/>
    <w:rsid w:val="00A275DB"/>
    <w:rsid w:val="00A35E52"/>
    <w:rsid w:val="00A40BEB"/>
    <w:rsid w:val="00A4479D"/>
    <w:rsid w:val="00A50BB4"/>
    <w:rsid w:val="00A54037"/>
    <w:rsid w:val="00AA334A"/>
    <w:rsid w:val="00AC0213"/>
    <w:rsid w:val="00AC122C"/>
    <w:rsid w:val="00AD09D4"/>
    <w:rsid w:val="00AD146A"/>
    <w:rsid w:val="00AD6292"/>
    <w:rsid w:val="00AE39F4"/>
    <w:rsid w:val="00AF05F0"/>
    <w:rsid w:val="00B1278A"/>
    <w:rsid w:val="00B20BB9"/>
    <w:rsid w:val="00B32AC9"/>
    <w:rsid w:val="00B35094"/>
    <w:rsid w:val="00B54ACB"/>
    <w:rsid w:val="00B7254E"/>
    <w:rsid w:val="00B903B9"/>
    <w:rsid w:val="00BA77CE"/>
    <w:rsid w:val="00BB4755"/>
    <w:rsid w:val="00BC6846"/>
    <w:rsid w:val="00BE3333"/>
    <w:rsid w:val="00BE57EC"/>
    <w:rsid w:val="00C027AF"/>
    <w:rsid w:val="00C05C32"/>
    <w:rsid w:val="00C20A18"/>
    <w:rsid w:val="00C30B3D"/>
    <w:rsid w:val="00C34E3C"/>
    <w:rsid w:val="00C357B0"/>
    <w:rsid w:val="00C47E94"/>
    <w:rsid w:val="00C64322"/>
    <w:rsid w:val="00C676AC"/>
    <w:rsid w:val="00C73D29"/>
    <w:rsid w:val="00C839CD"/>
    <w:rsid w:val="00C83B9C"/>
    <w:rsid w:val="00C8610A"/>
    <w:rsid w:val="00CC1516"/>
    <w:rsid w:val="00CC7758"/>
    <w:rsid w:val="00CD59FC"/>
    <w:rsid w:val="00CE58B4"/>
    <w:rsid w:val="00CF2AE1"/>
    <w:rsid w:val="00CF4F79"/>
    <w:rsid w:val="00D21CD8"/>
    <w:rsid w:val="00D3221A"/>
    <w:rsid w:val="00D34BAF"/>
    <w:rsid w:val="00D4145D"/>
    <w:rsid w:val="00D4518D"/>
    <w:rsid w:val="00D50987"/>
    <w:rsid w:val="00D63BD1"/>
    <w:rsid w:val="00D64DA7"/>
    <w:rsid w:val="00D653C8"/>
    <w:rsid w:val="00D65EE9"/>
    <w:rsid w:val="00DB7023"/>
    <w:rsid w:val="00DC07FB"/>
    <w:rsid w:val="00DE59F3"/>
    <w:rsid w:val="00DF2114"/>
    <w:rsid w:val="00DF5046"/>
    <w:rsid w:val="00E351BC"/>
    <w:rsid w:val="00E44144"/>
    <w:rsid w:val="00E56696"/>
    <w:rsid w:val="00E576EA"/>
    <w:rsid w:val="00E64C33"/>
    <w:rsid w:val="00E745CA"/>
    <w:rsid w:val="00E81527"/>
    <w:rsid w:val="00E95129"/>
    <w:rsid w:val="00EB208E"/>
    <w:rsid w:val="00EB45DE"/>
    <w:rsid w:val="00EB4A8E"/>
    <w:rsid w:val="00EE2156"/>
    <w:rsid w:val="00EE4F04"/>
    <w:rsid w:val="00EF1A25"/>
    <w:rsid w:val="00F00A65"/>
    <w:rsid w:val="00F15B42"/>
    <w:rsid w:val="00F15E17"/>
    <w:rsid w:val="00F23EE7"/>
    <w:rsid w:val="00F40A7A"/>
    <w:rsid w:val="00F6008E"/>
    <w:rsid w:val="00F669B0"/>
    <w:rsid w:val="00F77E63"/>
    <w:rsid w:val="00FA0A5C"/>
    <w:rsid w:val="00FA31FF"/>
    <w:rsid w:val="00FA703E"/>
    <w:rsid w:val="00FC07CF"/>
    <w:rsid w:val="00FC2BB6"/>
    <w:rsid w:val="00FE0C6F"/>
    <w:rsid w:val="00FE7AD6"/>
    <w:rsid w:val="00FF30B0"/>
    <w:rsid w:val="026A6793"/>
    <w:rsid w:val="02761C01"/>
    <w:rsid w:val="02EC757C"/>
    <w:rsid w:val="0419340B"/>
    <w:rsid w:val="043C6981"/>
    <w:rsid w:val="05101847"/>
    <w:rsid w:val="0521649E"/>
    <w:rsid w:val="06141CDA"/>
    <w:rsid w:val="082F0B08"/>
    <w:rsid w:val="0C5C53D8"/>
    <w:rsid w:val="0E171D87"/>
    <w:rsid w:val="100F6EEE"/>
    <w:rsid w:val="10CD28D4"/>
    <w:rsid w:val="11794EB6"/>
    <w:rsid w:val="138B36BD"/>
    <w:rsid w:val="15AF7C95"/>
    <w:rsid w:val="160F1B62"/>
    <w:rsid w:val="16EB1754"/>
    <w:rsid w:val="1A5B1EE6"/>
    <w:rsid w:val="1B052D48"/>
    <w:rsid w:val="1B1E203E"/>
    <w:rsid w:val="1B9F1D5A"/>
    <w:rsid w:val="1CD54D5B"/>
    <w:rsid w:val="1E5370F0"/>
    <w:rsid w:val="1F8E09DD"/>
    <w:rsid w:val="24EA3C6B"/>
    <w:rsid w:val="251D7F0E"/>
    <w:rsid w:val="28394513"/>
    <w:rsid w:val="2B8A02F7"/>
    <w:rsid w:val="2C0E4B5C"/>
    <w:rsid w:val="2CD803F6"/>
    <w:rsid w:val="2E702641"/>
    <w:rsid w:val="2F6820B2"/>
    <w:rsid w:val="2F847C1A"/>
    <w:rsid w:val="338E4110"/>
    <w:rsid w:val="3C007F9D"/>
    <w:rsid w:val="3D7341F8"/>
    <w:rsid w:val="3E604D21"/>
    <w:rsid w:val="3FBB4E77"/>
    <w:rsid w:val="3FE61A18"/>
    <w:rsid w:val="42FA623D"/>
    <w:rsid w:val="44A63514"/>
    <w:rsid w:val="4938197E"/>
    <w:rsid w:val="4F8979E3"/>
    <w:rsid w:val="530D0BAF"/>
    <w:rsid w:val="5555462D"/>
    <w:rsid w:val="5ABD47F6"/>
    <w:rsid w:val="5C4C3503"/>
    <w:rsid w:val="5DAE4414"/>
    <w:rsid w:val="61285129"/>
    <w:rsid w:val="65094FA5"/>
    <w:rsid w:val="653500AC"/>
    <w:rsid w:val="6B416D30"/>
    <w:rsid w:val="6B476B5E"/>
    <w:rsid w:val="6C4F1653"/>
    <w:rsid w:val="6EAA5E70"/>
    <w:rsid w:val="76962364"/>
    <w:rsid w:val="7AC3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1D46A6"/>
  <w15:docId w15:val="{1D670D6C-A04B-431A-8FFF-7BD835FB7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uiPriority w:val="9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9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9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9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Pr>
      <w:b/>
      <w:bCs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a6">
    <w:name w:val="Block Text"/>
    <w:basedOn w:val="a"/>
    <w:qFormat/>
    <w:pPr>
      <w:spacing w:after="120"/>
      <w:ind w:leftChars="700" w:left="1440" w:rightChars="700" w:right="1440"/>
    </w:pPr>
  </w:style>
  <w:style w:type="paragraph" w:styleId="32">
    <w:name w:val="toc 3"/>
    <w:basedOn w:val="a"/>
    <w:next w:val="a"/>
    <w:qFormat/>
    <w:pPr>
      <w:ind w:leftChars="400" w:left="840"/>
    </w:pPr>
  </w:style>
  <w:style w:type="paragraph" w:styleId="a7">
    <w:name w:val="Plain Text"/>
    <w:basedOn w:val="a"/>
    <w:qFormat/>
    <w:rPr>
      <w:rFonts w:ascii="宋体" w:hAnsi="Courier New" w:cs="Courier New"/>
      <w:szCs w:val="21"/>
    </w:rPr>
  </w:style>
  <w:style w:type="paragraph" w:styleId="a8">
    <w:name w:val="Balloon Text"/>
    <w:basedOn w:val="a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qFormat/>
  </w:style>
  <w:style w:type="paragraph" w:styleId="22">
    <w:name w:val="toc 2"/>
    <w:basedOn w:val="a"/>
    <w:next w:val="a"/>
    <w:qFormat/>
    <w:pPr>
      <w:ind w:leftChars="200" w:left="420"/>
    </w:pPr>
  </w:style>
  <w:style w:type="paragraph" w:styleId="ab">
    <w:name w:val="Title"/>
    <w:basedOn w:val="a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c">
    <w:name w:val="Strong"/>
    <w:qFormat/>
    <w:rPr>
      <w:b/>
      <w:bCs/>
    </w:rPr>
  </w:style>
  <w:style w:type="character" w:styleId="ad">
    <w:name w:val="Emphasis"/>
    <w:qFormat/>
    <w:rPr>
      <w:color w:val="CC0000"/>
    </w:rPr>
  </w:style>
  <w:style w:type="character" w:styleId="ae">
    <w:name w:val="Hyperlink"/>
    <w:qFormat/>
    <w:rPr>
      <w:color w:val="0000FF"/>
      <w:u w:val="single"/>
    </w:rPr>
  </w:style>
  <w:style w:type="character" w:styleId="af">
    <w:name w:val="annotation reference"/>
    <w:qFormat/>
    <w:rPr>
      <w:sz w:val="21"/>
      <w:szCs w:val="21"/>
    </w:rPr>
  </w:style>
  <w:style w:type="paragraph" w:customStyle="1" w:styleId="23">
    <w:name w:val="样式 首行缩进:  2 字符"/>
    <w:basedOn w:val="a"/>
    <w:link w:val="2Char"/>
    <w:qFormat/>
    <w:pPr>
      <w:ind w:firstLineChars="200" w:firstLine="420"/>
    </w:pPr>
    <w:rPr>
      <w:rFonts w:cs="宋体"/>
      <w:szCs w:val="20"/>
    </w:rPr>
  </w:style>
  <w:style w:type="paragraph" w:customStyle="1" w:styleId="msolistparagraph0">
    <w:name w:val="msolistparagraph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1标题一"/>
    <w:basedOn w:val="10"/>
    <w:link w:val="1Char"/>
    <w:qFormat/>
    <w:pPr>
      <w:numPr>
        <w:numId w:val="1"/>
      </w:numPr>
      <w:spacing w:line="288" w:lineRule="auto"/>
    </w:pPr>
  </w:style>
  <w:style w:type="character" w:customStyle="1" w:styleId="1Char">
    <w:name w:val="1标题一 Char"/>
    <w:link w:val="1"/>
    <w:qFormat/>
  </w:style>
  <w:style w:type="paragraph" w:customStyle="1" w:styleId="2">
    <w:name w:val="2标题二"/>
    <w:basedOn w:val="20"/>
    <w:link w:val="2Char0"/>
    <w:qFormat/>
    <w:pPr>
      <w:numPr>
        <w:ilvl w:val="1"/>
        <w:numId w:val="1"/>
      </w:numPr>
      <w:spacing w:line="288" w:lineRule="auto"/>
      <w:ind w:leftChars="100" w:left="100" w:rightChars="100" w:right="100"/>
    </w:pPr>
    <w:rPr>
      <w:sz w:val="30"/>
    </w:rPr>
  </w:style>
  <w:style w:type="character" w:customStyle="1" w:styleId="2Char0">
    <w:name w:val="2标题二 Char"/>
    <w:link w:val="2"/>
    <w:qFormat/>
    <w:rPr>
      <w:rFonts w:ascii="Arial" w:eastAsia="黑体" w:hAnsi="Arial"/>
      <w:b/>
      <w:bCs/>
      <w:kern w:val="2"/>
      <w:sz w:val="30"/>
      <w:szCs w:val="32"/>
    </w:rPr>
  </w:style>
  <w:style w:type="paragraph" w:customStyle="1" w:styleId="3">
    <w:name w:val="3标题三"/>
    <w:basedOn w:val="30"/>
    <w:link w:val="3Char"/>
    <w:qFormat/>
    <w:pPr>
      <w:numPr>
        <w:ilvl w:val="2"/>
        <w:numId w:val="1"/>
      </w:numPr>
      <w:spacing w:line="288" w:lineRule="auto"/>
      <w:ind w:leftChars="100" w:left="4909" w:rightChars="100" w:right="100"/>
    </w:pPr>
    <w:rPr>
      <w:sz w:val="24"/>
    </w:rPr>
  </w:style>
  <w:style w:type="character" w:customStyle="1" w:styleId="3Char">
    <w:name w:val="3标题三 Char"/>
    <w:link w:val="3"/>
    <w:qFormat/>
    <w:rPr>
      <w:b/>
      <w:bCs/>
      <w:kern w:val="2"/>
      <w:sz w:val="24"/>
      <w:szCs w:val="32"/>
    </w:rPr>
  </w:style>
  <w:style w:type="paragraph" w:customStyle="1" w:styleId="5">
    <w:name w:val="5编号正文"/>
    <w:basedOn w:val="23"/>
    <w:link w:val="5Char"/>
    <w:qFormat/>
    <w:pPr>
      <w:numPr>
        <w:ilvl w:val="3"/>
        <w:numId w:val="1"/>
      </w:numPr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character" w:customStyle="1" w:styleId="5Char">
    <w:name w:val="5编号正文 Char"/>
    <w:link w:val="5"/>
    <w:qFormat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23"/>
    <w:link w:val="4Char"/>
    <w:qFormat/>
    <w:pPr>
      <w:spacing w:beforeLines="10" w:before="31" w:afterLines="10" w:after="31" w:line="288" w:lineRule="auto"/>
    </w:pPr>
    <w:rPr>
      <w:rFonts w:ascii="Courier New" w:cs="Courier New"/>
    </w:rPr>
  </w:style>
  <w:style w:type="character" w:customStyle="1" w:styleId="4Char">
    <w:name w:val="4正文 Char"/>
    <w:link w:val="40"/>
    <w:qFormat/>
    <w:rPr>
      <w:rFonts w:ascii="Courier New" w:cs="Courier New"/>
      <w:kern w:val="2"/>
      <w:sz w:val="21"/>
    </w:rPr>
  </w:style>
  <w:style w:type="character" w:customStyle="1" w:styleId="11">
    <w:name w:val="标题 1 字符"/>
    <w:link w:val="10"/>
    <w:uiPriority w:val="99"/>
    <w:qFormat/>
    <w:rPr>
      <w:b/>
      <w:bCs/>
      <w:kern w:val="44"/>
      <w:sz w:val="44"/>
      <w:szCs w:val="44"/>
    </w:rPr>
  </w:style>
  <w:style w:type="character" w:customStyle="1" w:styleId="21">
    <w:name w:val="标题 2 字符"/>
    <w:link w:val="20"/>
    <w:uiPriority w:val="9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1">
    <w:name w:val="标题 3 字符"/>
    <w:link w:val="30"/>
    <w:uiPriority w:val="99"/>
    <w:qFormat/>
    <w:rPr>
      <w:b/>
      <w:bCs/>
      <w:kern w:val="2"/>
      <w:sz w:val="32"/>
      <w:szCs w:val="32"/>
    </w:rPr>
  </w:style>
  <w:style w:type="character" w:customStyle="1" w:styleId="2Char">
    <w:name w:val="样式 首行缩进:  2 字符 Char"/>
    <w:link w:val="23"/>
    <w:qFormat/>
    <w:rPr>
      <w:rFonts w:cs="宋体"/>
      <w:kern w:val="2"/>
      <w:sz w:val="21"/>
    </w:rPr>
  </w:style>
  <w:style w:type="paragraph" w:customStyle="1" w:styleId="6code">
    <w:name w:val="6code"/>
    <w:basedOn w:val="a"/>
    <w:qFormat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coder">
    <w:name w:val="coder"/>
    <w:basedOn w:val="a"/>
    <w:link w:val="coderChar"/>
    <w:qFormat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</w:rPr>
  </w:style>
  <w:style w:type="character" w:customStyle="1" w:styleId="coderChar">
    <w:name w:val="coder Char"/>
    <w:basedOn w:val="a0"/>
    <w:link w:val="coder"/>
    <w:qFormat/>
    <w:rPr>
      <w:sz w:val="18"/>
      <w:shd w:val="clear" w:color="auto" w:fill="D9D9D9"/>
    </w:rPr>
  </w:style>
  <w:style w:type="paragraph" w:customStyle="1" w:styleId="13">
    <w:name w:val="列出段落1"/>
    <w:basedOn w:val="a"/>
    <w:uiPriority w:val="99"/>
    <w:qFormat/>
    <w:pPr>
      <w:ind w:firstLineChars="200" w:firstLine="420"/>
    </w:pPr>
  </w:style>
  <w:style w:type="character" w:styleId="af0">
    <w:name w:val="Unresolved Mention"/>
    <w:basedOn w:val="a0"/>
    <w:uiPriority w:val="99"/>
    <w:rsid w:val="002107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jpe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opsx.alibaba.com/mirror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hyperlink" Target="http://mirrors.aliyun.com/repo/Centos-6.repo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urce.cn" TargetMode="External"/><Relationship Id="rId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TotalTime>332</TotalTime>
  <Pages>36</Pages>
  <Words>482</Words>
  <Characters>2748</Characters>
  <Application>Microsoft Office Word</Application>
  <DocSecurity>0</DocSecurity>
  <Lines>22</Lines>
  <Paragraphs>6</Paragraphs>
  <ScaleCrop>false</ScaleCrop>
  <Company>itcast</Company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>源代码教育PHP;</dc:description>
  <cp:lastModifiedBy>1</cp:lastModifiedBy>
  <cp:revision>118</cp:revision>
  <cp:lastPrinted>2411-12-31T15:59:00Z</cp:lastPrinted>
  <dcterms:created xsi:type="dcterms:W3CDTF">2018-03-10T07:16:00Z</dcterms:created>
  <dcterms:modified xsi:type="dcterms:W3CDTF">2018-03-11T04:33:00Z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